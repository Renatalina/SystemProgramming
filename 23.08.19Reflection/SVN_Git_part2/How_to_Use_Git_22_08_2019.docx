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B1F61" w14:textId="77777777" w:rsidR="008D037F" w:rsidRPr="00F200C7" w:rsidRDefault="00F200C7" w:rsidP="00130268">
      <w:pPr>
        <w:rPr>
          <w:b/>
          <w:sz w:val="32"/>
          <w:szCs w:val="32"/>
        </w:rPr>
      </w:pPr>
      <w:r w:rsidRPr="00F200C7">
        <w:rPr>
          <w:b/>
          <w:sz w:val="32"/>
          <w:szCs w:val="32"/>
        </w:rPr>
        <w:t>Ресурсы для первоначального ознакомления</w:t>
      </w:r>
    </w:p>
    <w:p w14:paraId="04FFB7FD" w14:textId="77777777" w:rsidR="00F200C7" w:rsidRDefault="00F200C7" w:rsidP="00130268"/>
    <w:p w14:paraId="61422007" w14:textId="77777777" w:rsidR="00F200C7" w:rsidRDefault="0013072D" w:rsidP="00F200C7">
      <w:hyperlink r:id="rId7" w:history="1">
        <w:r w:rsidR="00F200C7">
          <w:rPr>
            <w:rStyle w:val="af9"/>
          </w:rPr>
          <w:t>https://proglib.io/p/git-for-half-an-hour/</w:t>
        </w:r>
      </w:hyperlink>
    </w:p>
    <w:p w14:paraId="40D39272" w14:textId="77777777" w:rsidR="00F200C7" w:rsidRDefault="0013072D" w:rsidP="00F200C7">
      <w:hyperlink r:id="rId8" w:history="1">
        <w:r w:rsidR="00F200C7">
          <w:rPr>
            <w:rStyle w:val="af9"/>
          </w:rPr>
          <w:t>https://www.gitignore.io/</w:t>
        </w:r>
      </w:hyperlink>
    </w:p>
    <w:p w14:paraId="0FA5FA75" w14:textId="77777777" w:rsidR="00F200C7" w:rsidRDefault="0013072D" w:rsidP="00F200C7">
      <w:hyperlink r:id="rId9" w:history="1">
        <w:r w:rsidR="00F200C7">
          <w:rPr>
            <w:rStyle w:val="af9"/>
          </w:rPr>
          <w:t>https://git-scm.com/book/ru/v1/%D0%92%D0%B2%D0%B5%D0%B4%D0%B5%D0%BD%D0%B8%D0%B5-%D0%9E%D1%81%D0%BD%D0%BE%D0%B2%D1%8B-Git</w:t>
        </w:r>
      </w:hyperlink>
    </w:p>
    <w:p w14:paraId="6D860237" w14:textId="77777777" w:rsidR="00F200C7" w:rsidRDefault="0013072D" w:rsidP="00F200C7">
      <w:hyperlink r:id="rId10" w:history="1">
        <w:r w:rsidR="00F200C7">
          <w:rPr>
            <w:rStyle w:val="af9"/>
          </w:rPr>
          <w:t>https://githowto.com/ru</w:t>
        </w:r>
      </w:hyperlink>
    </w:p>
    <w:p w14:paraId="490FDC29" w14:textId="77777777" w:rsidR="00F200C7" w:rsidRDefault="00F200C7" w:rsidP="00130268"/>
    <w:p w14:paraId="007DE531" w14:textId="77777777" w:rsidR="00F200C7" w:rsidRPr="00F200C7" w:rsidRDefault="00F200C7" w:rsidP="00130268">
      <w:pPr>
        <w:rPr>
          <w:b/>
          <w:sz w:val="32"/>
          <w:szCs w:val="32"/>
        </w:rPr>
      </w:pPr>
      <w:r w:rsidRPr="00F200C7">
        <w:rPr>
          <w:b/>
          <w:sz w:val="32"/>
          <w:szCs w:val="32"/>
        </w:rPr>
        <w:t>Источник инсталляций и сведения об учетной записи GitHub</w:t>
      </w:r>
    </w:p>
    <w:p w14:paraId="78CE4989" w14:textId="77777777" w:rsidR="00F200C7" w:rsidRPr="00F200C7" w:rsidRDefault="00F200C7" w:rsidP="00130268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200C7" w14:paraId="451B3A7E" w14:textId="77777777" w:rsidTr="0013072D">
        <w:tc>
          <w:tcPr>
            <w:tcW w:w="5228" w:type="dxa"/>
          </w:tcPr>
          <w:p w14:paraId="1CE80A94" w14:textId="77777777" w:rsidR="00F200C7" w:rsidRPr="003510F2" w:rsidRDefault="00F200C7" w:rsidP="0013072D">
            <w:r>
              <w:t>Серверы:</w:t>
            </w:r>
          </w:p>
          <w:p w14:paraId="0CEA8DE2" w14:textId="77777777" w:rsidR="00F200C7" w:rsidRPr="0037781F" w:rsidRDefault="00F200C7" w:rsidP="0013072D">
            <w:r>
              <w:rPr>
                <w:lang w:val="en-US"/>
              </w:rPr>
              <w:t>Visual</w:t>
            </w:r>
            <w:r w:rsidRPr="003510F2">
              <w:t xml:space="preserve"> </w:t>
            </w:r>
            <w:proofErr w:type="spellStart"/>
            <w:r>
              <w:rPr>
                <w:lang w:val="en-US"/>
              </w:rPr>
              <w:t>svn</w:t>
            </w:r>
            <w:proofErr w:type="spellEnd"/>
          </w:p>
          <w:p w14:paraId="1D51E0D5" w14:textId="77777777" w:rsidR="00F200C7" w:rsidRPr="0037781F" w:rsidRDefault="0013072D" w:rsidP="0013072D">
            <w:hyperlink r:id="rId11" w:history="1">
              <w:r w:rsidR="00F200C7" w:rsidRPr="0081500D">
                <w:rPr>
                  <w:rStyle w:val="af9"/>
                  <w:lang w:val="en-US"/>
                </w:rPr>
                <w:t>https</w:t>
              </w:r>
              <w:r w:rsidR="00F200C7" w:rsidRPr="0037781F">
                <w:rPr>
                  <w:rStyle w:val="af9"/>
                </w:rPr>
                <w:t>://</w:t>
              </w:r>
              <w:r w:rsidR="00F200C7" w:rsidRPr="0081500D">
                <w:rPr>
                  <w:rStyle w:val="af9"/>
                  <w:lang w:val="en-US"/>
                </w:rPr>
                <w:t>www</w:t>
              </w:r>
              <w:r w:rsidR="00F200C7" w:rsidRPr="0037781F">
                <w:rPr>
                  <w:rStyle w:val="af9"/>
                </w:rPr>
                <w:t>.</w:t>
              </w:r>
              <w:proofErr w:type="spellStart"/>
              <w:r w:rsidR="00F200C7" w:rsidRPr="0081500D">
                <w:rPr>
                  <w:rStyle w:val="af9"/>
                  <w:lang w:val="en-US"/>
                </w:rPr>
                <w:t>visualsvn</w:t>
              </w:r>
              <w:proofErr w:type="spellEnd"/>
              <w:r w:rsidR="00F200C7" w:rsidRPr="0037781F">
                <w:rPr>
                  <w:rStyle w:val="af9"/>
                </w:rPr>
                <w:t>.</w:t>
              </w:r>
              <w:r w:rsidR="00F200C7" w:rsidRPr="0081500D">
                <w:rPr>
                  <w:rStyle w:val="af9"/>
                  <w:lang w:val="en-US"/>
                </w:rPr>
                <w:t>com</w:t>
              </w:r>
              <w:r w:rsidR="00F200C7" w:rsidRPr="0037781F">
                <w:rPr>
                  <w:rStyle w:val="af9"/>
                </w:rPr>
                <w:t>/</w:t>
              </w:r>
            </w:hyperlink>
          </w:p>
          <w:p w14:paraId="692B1B07" w14:textId="77777777" w:rsidR="00F200C7" w:rsidRPr="0037781F" w:rsidRDefault="00F200C7" w:rsidP="0013072D">
            <w:r>
              <w:rPr>
                <w:lang w:val="en-US"/>
              </w:rPr>
              <w:t>git</w:t>
            </w:r>
          </w:p>
          <w:p w14:paraId="35B8B89B" w14:textId="77777777" w:rsidR="00F200C7" w:rsidRPr="0037781F" w:rsidRDefault="0013072D" w:rsidP="0013072D">
            <w:hyperlink r:id="rId12" w:history="1">
              <w:r w:rsidR="00F200C7" w:rsidRPr="007F308B">
                <w:rPr>
                  <w:rStyle w:val="af9"/>
                  <w:lang w:val="en-US"/>
                </w:rPr>
                <w:t>https</w:t>
              </w:r>
              <w:r w:rsidR="00F200C7" w:rsidRPr="0037781F">
                <w:rPr>
                  <w:rStyle w:val="af9"/>
                </w:rPr>
                <w:t>://</w:t>
              </w:r>
              <w:proofErr w:type="spellStart"/>
              <w:r w:rsidR="00F200C7" w:rsidRPr="007F308B">
                <w:rPr>
                  <w:rStyle w:val="af9"/>
                  <w:lang w:val="en-US"/>
                </w:rPr>
                <w:t>github</w:t>
              </w:r>
              <w:proofErr w:type="spellEnd"/>
              <w:r w:rsidR="00F200C7" w:rsidRPr="0037781F">
                <w:rPr>
                  <w:rStyle w:val="af9"/>
                </w:rPr>
                <w:t>.</w:t>
              </w:r>
              <w:r w:rsidR="00F200C7" w:rsidRPr="007F308B">
                <w:rPr>
                  <w:rStyle w:val="af9"/>
                  <w:lang w:val="en-US"/>
                </w:rPr>
                <w:t>com</w:t>
              </w:r>
              <w:r w:rsidR="00F200C7" w:rsidRPr="0037781F">
                <w:rPr>
                  <w:rStyle w:val="af9"/>
                </w:rPr>
                <w:t>/</w:t>
              </w:r>
            </w:hyperlink>
          </w:p>
          <w:p w14:paraId="0A8EDCB7" w14:textId="77777777" w:rsidR="00F200C7" w:rsidRPr="0037781F" w:rsidRDefault="0013072D" w:rsidP="0013072D">
            <w:hyperlink r:id="rId13" w:history="1">
              <w:r w:rsidR="00F200C7" w:rsidRPr="007F308B">
                <w:rPr>
                  <w:rStyle w:val="af9"/>
                  <w:lang w:val="en-US"/>
                </w:rPr>
                <w:t>https</w:t>
              </w:r>
              <w:r w:rsidR="00F200C7" w:rsidRPr="0037781F">
                <w:rPr>
                  <w:rStyle w:val="af9"/>
                </w:rPr>
                <w:t>://</w:t>
              </w:r>
              <w:r w:rsidR="00F200C7" w:rsidRPr="007F308B">
                <w:rPr>
                  <w:rStyle w:val="af9"/>
                  <w:lang w:val="en-US"/>
                </w:rPr>
                <w:t>git</w:t>
              </w:r>
              <w:r w:rsidR="00F200C7" w:rsidRPr="0037781F">
                <w:rPr>
                  <w:rStyle w:val="af9"/>
                </w:rPr>
                <w:t>-</w:t>
              </w:r>
              <w:proofErr w:type="spellStart"/>
              <w:r w:rsidR="00F200C7" w:rsidRPr="007F308B">
                <w:rPr>
                  <w:rStyle w:val="af9"/>
                  <w:lang w:val="en-US"/>
                </w:rPr>
                <w:t>scm</w:t>
              </w:r>
              <w:proofErr w:type="spellEnd"/>
              <w:r w:rsidR="00F200C7" w:rsidRPr="0037781F">
                <w:rPr>
                  <w:rStyle w:val="af9"/>
                </w:rPr>
                <w:t>.</w:t>
              </w:r>
              <w:r w:rsidR="00F200C7" w:rsidRPr="007F308B">
                <w:rPr>
                  <w:rStyle w:val="af9"/>
                  <w:lang w:val="en-US"/>
                </w:rPr>
                <w:t>com</w:t>
              </w:r>
              <w:r w:rsidR="00F200C7" w:rsidRPr="0037781F">
                <w:rPr>
                  <w:rStyle w:val="af9"/>
                </w:rPr>
                <w:t>/</w:t>
              </w:r>
              <w:r w:rsidR="00F200C7" w:rsidRPr="007F308B">
                <w:rPr>
                  <w:rStyle w:val="af9"/>
                  <w:lang w:val="en-US"/>
                </w:rPr>
                <w:t>download</w:t>
              </w:r>
              <w:r w:rsidR="00F200C7" w:rsidRPr="0037781F">
                <w:rPr>
                  <w:rStyle w:val="af9"/>
                </w:rPr>
                <w:t>/</w:t>
              </w:r>
              <w:r w:rsidR="00F200C7" w:rsidRPr="007F308B">
                <w:rPr>
                  <w:rStyle w:val="af9"/>
                  <w:lang w:val="en-US"/>
                </w:rPr>
                <w:t>win</w:t>
              </w:r>
            </w:hyperlink>
          </w:p>
          <w:p w14:paraId="25B61A1F" w14:textId="77777777" w:rsidR="00F200C7" w:rsidRDefault="00F200C7" w:rsidP="0013072D">
            <w:r>
              <w:t>клиенты</w:t>
            </w:r>
          </w:p>
          <w:p w14:paraId="5614CF3B" w14:textId="77777777" w:rsidR="00F200C7" w:rsidRDefault="0013072D" w:rsidP="0013072D">
            <w:hyperlink r:id="rId14" w:history="1">
              <w:r w:rsidR="00F200C7" w:rsidRPr="007F308B">
                <w:rPr>
                  <w:rStyle w:val="af9"/>
                </w:rPr>
                <w:t>https://tortoisesvn.net/downloads.html</w:t>
              </w:r>
            </w:hyperlink>
          </w:p>
          <w:p w14:paraId="775EFE92" w14:textId="77777777" w:rsidR="00F200C7" w:rsidRDefault="0013072D" w:rsidP="0013072D">
            <w:hyperlink r:id="rId15" w:history="1">
              <w:r w:rsidR="00F200C7" w:rsidRPr="007F308B">
                <w:rPr>
                  <w:rStyle w:val="af9"/>
                </w:rPr>
                <w:t>https://tortoisegit.org/</w:t>
              </w:r>
            </w:hyperlink>
          </w:p>
          <w:p w14:paraId="125915B6" w14:textId="77777777" w:rsidR="00F200C7" w:rsidRDefault="00F200C7" w:rsidP="0013072D"/>
          <w:p w14:paraId="7EA2A587" w14:textId="77777777" w:rsidR="00F200C7" w:rsidRPr="0037781F" w:rsidRDefault="00F200C7" w:rsidP="0013072D"/>
          <w:p w14:paraId="40B53802" w14:textId="77777777" w:rsidR="00F200C7" w:rsidRPr="008974D8" w:rsidRDefault="0013072D" w:rsidP="0013072D">
            <w:hyperlink r:id="rId16" w:history="1">
              <w:r w:rsidR="00F200C7" w:rsidRPr="007F308B">
                <w:rPr>
                  <w:rStyle w:val="af9"/>
                  <w:lang w:val="en-US"/>
                </w:rPr>
                <w:t>https</w:t>
              </w:r>
              <w:r w:rsidR="00F200C7" w:rsidRPr="008974D8">
                <w:rPr>
                  <w:rStyle w:val="af9"/>
                </w:rPr>
                <w:t>://</w:t>
              </w:r>
              <w:proofErr w:type="spellStart"/>
              <w:r w:rsidR="00F200C7" w:rsidRPr="007F308B">
                <w:rPr>
                  <w:rStyle w:val="af9"/>
                  <w:lang w:val="en-US"/>
                </w:rPr>
                <w:t>github</w:t>
              </w:r>
              <w:proofErr w:type="spellEnd"/>
              <w:r w:rsidR="00F200C7" w:rsidRPr="008974D8">
                <w:rPr>
                  <w:rStyle w:val="af9"/>
                </w:rPr>
                <w:t>.</w:t>
              </w:r>
              <w:r w:rsidR="00F200C7" w:rsidRPr="007F308B">
                <w:rPr>
                  <w:rStyle w:val="af9"/>
                  <w:lang w:val="en-US"/>
                </w:rPr>
                <w:t>com</w:t>
              </w:r>
              <w:r w:rsidR="00F200C7" w:rsidRPr="008974D8">
                <w:rPr>
                  <w:rStyle w:val="af9"/>
                </w:rPr>
                <w:t>/</w:t>
              </w:r>
              <w:r w:rsidR="00F200C7" w:rsidRPr="007F308B">
                <w:rPr>
                  <w:rStyle w:val="af9"/>
                  <w:lang w:val="en-US"/>
                </w:rPr>
                <w:t>login</w:t>
              </w:r>
            </w:hyperlink>
          </w:p>
          <w:p w14:paraId="03328A42" w14:textId="77777777" w:rsidR="00F200C7" w:rsidRDefault="00F200C7" w:rsidP="0013072D">
            <w:r>
              <w:t>логин</w:t>
            </w:r>
          </w:p>
          <w:p w14:paraId="44EEBE2C" w14:textId="77777777" w:rsidR="00F200C7" w:rsidRPr="008974D8" w:rsidRDefault="00F200C7" w:rsidP="0013072D">
            <w:proofErr w:type="spellStart"/>
            <w:r w:rsidRPr="008974D8">
              <w:t>azureitstepkharkov</w:t>
            </w:r>
            <w:proofErr w:type="spellEnd"/>
          </w:p>
          <w:p w14:paraId="160280AC" w14:textId="77777777" w:rsidR="00F200C7" w:rsidRDefault="00F200C7" w:rsidP="0013072D">
            <w:r>
              <w:t>пароль</w:t>
            </w:r>
          </w:p>
          <w:p w14:paraId="790EF310" w14:textId="77777777" w:rsidR="00F200C7" w:rsidRPr="00FB1771" w:rsidRDefault="00F200C7" w:rsidP="0013072D">
            <w:pPr>
              <w:rPr>
                <w:lang w:val="en-US"/>
              </w:rPr>
            </w:pPr>
            <w:r>
              <w:rPr>
                <w:lang w:val="en-US"/>
              </w:rPr>
              <w:t>Azure$13</w:t>
            </w:r>
          </w:p>
          <w:p w14:paraId="4D8FAFF0" w14:textId="77777777" w:rsidR="00F200C7" w:rsidRDefault="00F200C7" w:rsidP="0013072D"/>
        </w:tc>
        <w:tc>
          <w:tcPr>
            <w:tcW w:w="5228" w:type="dxa"/>
          </w:tcPr>
          <w:p w14:paraId="1C5D5F3C" w14:textId="77777777" w:rsidR="00F200C7" w:rsidRDefault="00F200C7" w:rsidP="0013072D">
            <w:r>
              <w:rPr>
                <w:noProof/>
              </w:rPr>
              <w:drawing>
                <wp:inline distT="0" distB="0" distL="0" distR="0" wp14:anchorId="0137FBDD" wp14:editId="5BC601BC">
                  <wp:extent cx="2971198" cy="3409950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202" cy="344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FC85E" w14:textId="77777777" w:rsidR="00F200C7" w:rsidRPr="00F200C7" w:rsidRDefault="00F200C7" w:rsidP="00F200C7">
      <w:pPr>
        <w:rPr>
          <w:b/>
          <w:sz w:val="32"/>
          <w:szCs w:val="32"/>
        </w:rPr>
      </w:pPr>
      <w:r w:rsidRPr="00F200C7">
        <w:rPr>
          <w:b/>
          <w:sz w:val="32"/>
          <w:szCs w:val="32"/>
        </w:rPr>
        <w:t>Дополнительные материалы</w:t>
      </w:r>
    </w:p>
    <w:p w14:paraId="4CD69AC2" w14:textId="77777777" w:rsidR="00F200C7" w:rsidRPr="00F200C7" w:rsidRDefault="00F200C7" w:rsidP="00F200C7">
      <w:pPr>
        <w:rPr>
          <w:b/>
        </w:rPr>
      </w:pPr>
    </w:p>
    <w:p w14:paraId="5FFBF1CC" w14:textId="77777777" w:rsidR="00F200C7" w:rsidRDefault="00F200C7" w:rsidP="00F200C7">
      <w:pPr>
        <w:rPr>
          <w:b/>
          <w:sz w:val="32"/>
          <w:szCs w:val="32"/>
        </w:rPr>
      </w:pPr>
      <w:r w:rsidRPr="00DA17DB">
        <w:rPr>
          <w:b/>
          <w:sz w:val="32"/>
          <w:szCs w:val="32"/>
        </w:rPr>
        <w:t xml:space="preserve">Как начать работать с </w:t>
      </w:r>
      <w:r w:rsidRPr="00482783">
        <w:rPr>
          <w:b/>
          <w:sz w:val="32"/>
          <w:szCs w:val="32"/>
          <w:lang w:val="en-US"/>
        </w:rPr>
        <w:t>GitHub</w:t>
      </w:r>
      <w:r w:rsidRPr="00DA17DB">
        <w:rPr>
          <w:b/>
          <w:sz w:val="32"/>
          <w:szCs w:val="32"/>
        </w:rPr>
        <w:t>: быстрый старт</w:t>
      </w:r>
    </w:p>
    <w:p w14:paraId="5F77F979" w14:textId="77777777" w:rsidR="00F200C7" w:rsidRDefault="0013072D" w:rsidP="00F200C7">
      <w:hyperlink r:id="rId18" w:history="1">
        <w:r w:rsidR="00F200C7" w:rsidRPr="007F308B">
          <w:rPr>
            <w:rStyle w:val="af9"/>
          </w:rPr>
          <w:t>https://www.youtube.com/watch?v=mxDCimFA2dw</w:t>
        </w:r>
      </w:hyperlink>
    </w:p>
    <w:p w14:paraId="18AA730C" w14:textId="77777777" w:rsidR="00F200C7" w:rsidRDefault="0013072D" w:rsidP="00F200C7">
      <w:pPr>
        <w:rPr>
          <w:lang w:val="en-US"/>
        </w:rPr>
      </w:pPr>
      <w:hyperlink r:id="rId19" w:history="1">
        <w:r w:rsidR="00F200C7" w:rsidRPr="007F308B">
          <w:rPr>
            <w:rStyle w:val="af9"/>
            <w:lang w:val="en-US"/>
          </w:rPr>
          <w:t>https://habrahabr.ru/post/125799/</w:t>
        </w:r>
      </w:hyperlink>
    </w:p>
    <w:p w14:paraId="5E0C4FE6" w14:textId="77777777" w:rsidR="00F200C7" w:rsidRPr="004A5B04" w:rsidRDefault="00F200C7" w:rsidP="00F200C7">
      <w:pPr>
        <w:rPr>
          <w:b/>
          <w:sz w:val="32"/>
          <w:szCs w:val="32"/>
          <w:lang w:val="en-US"/>
        </w:rPr>
      </w:pPr>
      <w:r w:rsidRPr="004A5B04">
        <w:rPr>
          <w:b/>
          <w:sz w:val="32"/>
          <w:szCs w:val="32"/>
          <w:lang w:val="en-US"/>
        </w:rPr>
        <w:t xml:space="preserve">Getting Started with </w:t>
      </w:r>
      <w:proofErr w:type="spellStart"/>
      <w:r w:rsidRPr="004A5B04">
        <w:rPr>
          <w:b/>
          <w:sz w:val="32"/>
          <w:szCs w:val="32"/>
          <w:lang w:val="en-US"/>
        </w:rPr>
        <w:t>TortoiseGit</w:t>
      </w:r>
      <w:proofErr w:type="spellEnd"/>
      <w:r w:rsidRPr="004A5B04">
        <w:rPr>
          <w:b/>
          <w:sz w:val="32"/>
          <w:szCs w:val="32"/>
          <w:lang w:val="en-US"/>
        </w:rPr>
        <w:t xml:space="preserve"> &amp; </w:t>
      </w:r>
      <w:proofErr w:type="spellStart"/>
      <w:r w:rsidRPr="004A5B04">
        <w:rPr>
          <w:b/>
          <w:sz w:val="32"/>
          <w:szCs w:val="32"/>
          <w:lang w:val="en-US"/>
        </w:rPr>
        <w:t>Github</w:t>
      </w:r>
      <w:proofErr w:type="spellEnd"/>
    </w:p>
    <w:p w14:paraId="196221C5" w14:textId="77777777" w:rsidR="00F200C7" w:rsidRDefault="0013072D" w:rsidP="00F200C7">
      <w:pPr>
        <w:rPr>
          <w:lang w:val="en-US"/>
        </w:rPr>
      </w:pPr>
      <w:hyperlink r:id="rId20" w:history="1">
        <w:r w:rsidR="00F200C7" w:rsidRPr="007F308B">
          <w:rPr>
            <w:rStyle w:val="af9"/>
            <w:lang w:val="en-US"/>
          </w:rPr>
          <w:t>https://www.inboundnow.com/getting-started-tortoisegit-github/</w:t>
        </w:r>
      </w:hyperlink>
    </w:p>
    <w:p w14:paraId="64B635AA" w14:textId="77777777" w:rsidR="00F200C7" w:rsidRDefault="0013072D" w:rsidP="00F200C7">
      <w:pPr>
        <w:rPr>
          <w:lang w:val="en-US"/>
        </w:rPr>
      </w:pPr>
      <w:hyperlink r:id="rId21" w:history="1">
        <w:r w:rsidR="00F200C7" w:rsidRPr="007F308B">
          <w:rPr>
            <w:rStyle w:val="af9"/>
            <w:lang w:val="en-US"/>
          </w:rPr>
          <w:t>https://github.com/moneymanagerex/moneymanagerex/wiki/Working-with-Git-and-TortoiseGit-in-Windows</w:t>
        </w:r>
      </w:hyperlink>
    </w:p>
    <w:p w14:paraId="3D35B651" w14:textId="77777777" w:rsidR="00F200C7" w:rsidRPr="00C7239A" w:rsidRDefault="00F200C7" w:rsidP="00F200C7">
      <w:pPr>
        <w:rPr>
          <w:lang w:val="en-US"/>
        </w:rPr>
      </w:pPr>
    </w:p>
    <w:p w14:paraId="50A0090E" w14:textId="77777777" w:rsidR="00F200C7" w:rsidRPr="00F200C7" w:rsidRDefault="00F200C7" w:rsidP="00F200C7">
      <w:pPr>
        <w:rPr>
          <w:b/>
          <w:sz w:val="32"/>
          <w:szCs w:val="32"/>
        </w:rPr>
      </w:pPr>
      <w:r w:rsidRPr="00F200C7">
        <w:rPr>
          <w:b/>
          <w:sz w:val="32"/>
          <w:szCs w:val="32"/>
        </w:rPr>
        <w:t>Примеры</w:t>
      </w:r>
    </w:p>
    <w:p w14:paraId="268850CE" w14:textId="77777777" w:rsidR="00F200C7" w:rsidRPr="00072DFD" w:rsidRDefault="00F200C7" w:rsidP="00F200C7">
      <w:r>
        <w:t xml:space="preserve">Работа с </w:t>
      </w:r>
      <w:r>
        <w:rPr>
          <w:lang w:val="en-US"/>
        </w:rPr>
        <w:t>Git</w:t>
      </w:r>
      <w:r w:rsidRPr="00072DFD">
        <w:t xml:space="preserve"> </w:t>
      </w:r>
      <w:r>
        <w:t xml:space="preserve">и </w:t>
      </w:r>
      <w:r>
        <w:rPr>
          <w:lang w:val="en-US"/>
        </w:rPr>
        <w:t>Tortoise</w:t>
      </w:r>
    </w:p>
    <w:p w14:paraId="5690A5D5" w14:textId="77777777" w:rsidR="00F200C7" w:rsidRDefault="0013072D" w:rsidP="00F200C7">
      <w:hyperlink r:id="rId22" w:history="1">
        <w:r w:rsidR="00F200C7" w:rsidRPr="007F308B">
          <w:rPr>
            <w:rStyle w:val="af9"/>
          </w:rPr>
          <w:t>https://github.com/moneymanagerex/moneymanagerex/wiki/Working-with-Git-and-TortoiseGit-in-Windows</w:t>
        </w:r>
      </w:hyperlink>
    </w:p>
    <w:p w14:paraId="0636C2A9" w14:textId="77777777" w:rsidR="00F200C7" w:rsidRPr="003510F2" w:rsidRDefault="00F200C7" w:rsidP="00F200C7">
      <w:r>
        <w:t xml:space="preserve">Видео, если не используем </w:t>
      </w:r>
      <w:proofErr w:type="spellStart"/>
      <w:r>
        <w:rPr>
          <w:lang w:val="en-US"/>
        </w:rPr>
        <w:t>ssl</w:t>
      </w:r>
      <w:proofErr w:type="spellEnd"/>
      <w:r w:rsidRPr="00E33805">
        <w:t xml:space="preserve"> </w:t>
      </w:r>
      <w:r>
        <w:t>соединение:</w:t>
      </w:r>
    </w:p>
    <w:p w14:paraId="7DD67E8B" w14:textId="77777777" w:rsidR="00F200C7" w:rsidRDefault="0013072D" w:rsidP="00F200C7">
      <w:hyperlink r:id="rId23" w:history="1">
        <w:r w:rsidR="00F200C7" w:rsidRPr="007F308B">
          <w:rPr>
            <w:rStyle w:val="af9"/>
          </w:rPr>
          <w:t>https://www.youtube.com/watch?v=mxDCimFA2dw</w:t>
        </w:r>
      </w:hyperlink>
    </w:p>
    <w:p w14:paraId="28C1A0B2" w14:textId="77777777" w:rsidR="00F200C7" w:rsidRPr="003510F2" w:rsidRDefault="00F200C7" w:rsidP="00F200C7">
      <w:r>
        <w:t xml:space="preserve">или, если используем </w:t>
      </w:r>
      <w:proofErr w:type="spellStart"/>
      <w:r>
        <w:rPr>
          <w:lang w:val="en-US"/>
        </w:rPr>
        <w:t>ssl</w:t>
      </w:r>
      <w:proofErr w:type="spellEnd"/>
      <w:r w:rsidRPr="003510F2">
        <w:t xml:space="preserve"> </w:t>
      </w:r>
      <w:r>
        <w:t>соединение:</w:t>
      </w:r>
    </w:p>
    <w:p w14:paraId="273E8C6E" w14:textId="77777777" w:rsidR="00F200C7" w:rsidRPr="005658B8" w:rsidRDefault="0013072D" w:rsidP="00F200C7">
      <w:hyperlink r:id="rId24" w:history="1">
        <w:r w:rsidR="00F200C7" w:rsidRPr="007F308B">
          <w:rPr>
            <w:rStyle w:val="af9"/>
            <w:lang w:val="en-US"/>
          </w:rPr>
          <w:t>https</w:t>
        </w:r>
        <w:r w:rsidR="00F200C7" w:rsidRPr="005658B8">
          <w:rPr>
            <w:rStyle w:val="af9"/>
          </w:rPr>
          <w:t>://</w:t>
        </w:r>
        <w:r w:rsidR="00F200C7" w:rsidRPr="007F308B">
          <w:rPr>
            <w:rStyle w:val="af9"/>
            <w:lang w:val="en-US"/>
          </w:rPr>
          <w:t>www</w:t>
        </w:r>
        <w:r w:rsidR="00F200C7" w:rsidRPr="005658B8">
          <w:rPr>
            <w:rStyle w:val="af9"/>
          </w:rPr>
          <w:t>.</w:t>
        </w:r>
        <w:proofErr w:type="spellStart"/>
        <w:r w:rsidR="00F200C7" w:rsidRPr="007F308B">
          <w:rPr>
            <w:rStyle w:val="af9"/>
            <w:lang w:val="en-US"/>
          </w:rPr>
          <w:t>youtube</w:t>
        </w:r>
        <w:proofErr w:type="spellEnd"/>
        <w:r w:rsidR="00F200C7" w:rsidRPr="005658B8">
          <w:rPr>
            <w:rStyle w:val="af9"/>
          </w:rPr>
          <w:t>.</w:t>
        </w:r>
        <w:r w:rsidR="00F200C7" w:rsidRPr="007F308B">
          <w:rPr>
            <w:rStyle w:val="af9"/>
            <w:lang w:val="en-US"/>
          </w:rPr>
          <w:t>com</w:t>
        </w:r>
        <w:r w:rsidR="00F200C7" w:rsidRPr="005658B8">
          <w:rPr>
            <w:rStyle w:val="af9"/>
          </w:rPr>
          <w:t>/</w:t>
        </w:r>
        <w:r w:rsidR="00F200C7" w:rsidRPr="007F308B">
          <w:rPr>
            <w:rStyle w:val="af9"/>
            <w:lang w:val="en-US"/>
          </w:rPr>
          <w:t>watch</w:t>
        </w:r>
        <w:r w:rsidR="00F200C7" w:rsidRPr="005658B8">
          <w:rPr>
            <w:rStyle w:val="af9"/>
          </w:rPr>
          <w:t>?</w:t>
        </w:r>
        <w:r w:rsidR="00F200C7" w:rsidRPr="007F308B">
          <w:rPr>
            <w:rStyle w:val="af9"/>
            <w:lang w:val="en-US"/>
          </w:rPr>
          <w:t>v</w:t>
        </w:r>
        <w:r w:rsidR="00F200C7" w:rsidRPr="005658B8">
          <w:rPr>
            <w:rStyle w:val="af9"/>
          </w:rPr>
          <w:t>=</w:t>
        </w:r>
        <w:proofErr w:type="spellStart"/>
        <w:r w:rsidR="00F200C7" w:rsidRPr="007F308B">
          <w:rPr>
            <w:rStyle w:val="af9"/>
            <w:lang w:val="en-US"/>
          </w:rPr>
          <w:t>fNPLuJTTto</w:t>
        </w:r>
        <w:proofErr w:type="spellEnd"/>
        <w:r w:rsidR="00F200C7" w:rsidRPr="005658B8">
          <w:rPr>
            <w:rStyle w:val="af9"/>
          </w:rPr>
          <w:t>0</w:t>
        </w:r>
      </w:hyperlink>
    </w:p>
    <w:p w14:paraId="259E218B" w14:textId="77777777" w:rsidR="00F200C7" w:rsidRPr="0037781F" w:rsidRDefault="00F200C7" w:rsidP="00F200C7">
      <w:r w:rsidRPr="0037781F">
        <w:t>(</w:t>
      </w:r>
      <w:r w:rsidRPr="000D5A5D">
        <w:rPr>
          <w:lang w:val="en-US"/>
        </w:rPr>
        <w:t>https</w:t>
      </w:r>
      <w:r w:rsidRPr="0037781F">
        <w:t>://</w:t>
      </w:r>
      <w:r w:rsidRPr="000D5A5D">
        <w:rPr>
          <w:lang w:val="en-US"/>
        </w:rPr>
        <w:t>gist</w:t>
      </w:r>
      <w:r w:rsidRPr="0037781F">
        <w:t>.</w:t>
      </w:r>
      <w:proofErr w:type="spellStart"/>
      <w:r w:rsidRPr="000D5A5D">
        <w:rPr>
          <w:lang w:val="en-US"/>
        </w:rPr>
        <w:t>github</w:t>
      </w:r>
      <w:proofErr w:type="spellEnd"/>
      <w:r w:rsidRPr="0037781F">
        <w:t>.</w:t>
      </w:r>
      <w:r w:rsidRPr="000D5A5D">
        <w:rPr>
          <w:lang w:val="en-US"/>
        </w:rPr>
        <w:t>com</w:t>
      </w:r>
      <w:r w:rsidRPr="0037781F">
        <w:t>/</w:t>
      </w:r>
      <w:proofErr w:type="spellStart"/>
      <w:r w:rsidRPr="000D5A5D">
        <w:rPr>
          <w:lang w:val="en-US"/>
        </w:rPr>
        <w:t>svanas</w:t>
      </w:r>
      <w:proofErr w:type="spellEnd"/>
      <w:r w:rsidRPr="0037781F">
        <w:t>/87330</w:t>
      </w:r>
      <w:proofErr w:type="spellStart"/>
      <w:r w:rsidRPr="000D5A5D">
        <w:rPr>
          <w:lang w:val="en-US"/>
        </w:rPr>
        <w:t>eeb</w:t>
      </w:r>
      <w:proofErr w:type="spellEnd"/>
      <w:r w:rsidRPr="0037781F">
        <w:t>17313</w:t>
      </w:r>
      <w:proofErr w:type="spellStart"/>
      <w:r w:rsidRPr="000D5A5D">
        <w:rPr>
          <w:lang w:val="en-US"/>
        </w:rPr>
        <w:t>ea</w:t>
      </w:r>
      <w:proofErr w:type="spellEnd"/>
      <w:r w:rsidRPr="0037781F">
        <w:t>50</w:t>
      </w:r>
      <w:r w:rsidRPr="000D5A5D">
        <w:rPr>
          <w:lang w:val="en-US"/>
        </w:rPr>
        <w:t>d</w:t>
      </w:r>
      <w:r w:rsidRPr="0037781F">
        <w:t>5</w:t>
      </w:r>
      <w:proofErr w:type="spellStart"/>
      <w:r w:rsidRPr="000D5A5D">
        <w:rPr>
          <w:lang w:val="en-US"/>
        </w:rPr>
        <w:t>cf</w:t>
      </w:r>
      <w:proofErr w:type="spellEnd"/>
      <w:r w:rsidRPr="0037781F">
        <w:t>9</w:t>
      </w:r>
      <w:r w:rsidRPr="000D5A5D">
        <w:rPr>
          <w:lang w:val="en-US"/>
        </w:rPr>
        <w:t>c</w:t>
      </w:r>
      <w:r w:rsidRPr="0037781F">
        <w:t>265</w:t>
      </w:r>
      <w:r w:rsidRPr="000D5A5D">
        <w:rPr>
          <w:lang w:val="en-US"/>
        </w:rPr>
        <w:t>ab</w:t>
      </w:r>
      <w:r w:rsidRPr="0037781F">
        <w:t>693</w:t>
      </w:r>
      <w:r w:rsidRPr="000D5A5D">
        <w:rPr>
          <w:lang w:val="en-US"/>
        </w:rPr>
        <w:t>f</w:t>
      </w:r>
      <w:r w:rsidRPr="0037781F">
        <w:t>)</w:t>
      </w:r>
    </w:p>
    <w:p w14:paraId="3E799335" w14:textId="77777777" w:rsidR="00F200C7" w:rsidRDefault="00F200C7" w:rsidP="00F200C7"/>
    <w:p w14:paraId="59113D8E" w14:textId="77777777" w:rsidR="00F200C7" w:rsidRPr="005658B8" w:rsidRDefault="00F200C7" w:rsidP="00F200C7">
      <w:r>
        <w:t>Работа</w:t>
      </w:r>
      <w:r w:rsidRPr="005658B8">
        <w:t xml:space="preserve"> </w:t>
      </w:r>
      <w:r>
        <w:t>с</w:t>
      </w:r>
      <w:r w:rsidRPr="005658B8">
        <w:t xml:space="preserve"> </w:t>
      </w:r>
      <w:r>
        <w:rPr>
          <w:lang w:val="en-US"/>
        </w:rPr>
        <w:t>Git</w:t>
      </w:r>
      <w:r w:rsidRPr="005658B8">
        <w:t xml:space="preserve"> </w:t>
      </w:r>
      <w:r>
        <w:t>и</w:t>
      </w:r>
      <w:r w:rsidRPr="005658B8">
        <w:t xml:space="preserve"> </w:t>
      </w:r>
      <w:r>
        <w:rPr>
          <w:lang w:val="en-US"/>
        </w:rPr>
        <w:t>Visual</w:t>
      </w:r>
      <w:r w:rsidRPr="005658B8">
        <w:t xml:space="preserve"> </w:t>
      </w:r>
      <w:r>
        <w:rPr>
          <w:lang w:val="en-US"/>
        </w:rPr>
        <w:t>Studio</w:t>
      </w:r>
    </w:p>
    <w:p w14:paraId="0573609C" w14:textId="77777777" w:rsidR="00F200C7" w:rsidRDefault="0013072D" w:rsidP="00F200C7">
      <w:hyperlink r:id="rId25" w:history="1">
        <w:r w:rsidR="00F200C7" w:rsidRPr="007F308B">
          <w:rPr>
            <w:rStyle w:val="af9"/>
          </w:rPr>
          <w:t>https://www.infragistics.com/community/blogs/dhananjay_kumar/archive/2016/07/21/step-by-step-working-with-github-repository-and-visual-studio-2015.aspx</w:t>
        </w:r>
      </w:hyperlink>
    </w:p>
    <w:p w14:paraId="364DE2FD" w14:textId="77777777" w:rsidR="00F200C7" w:rsidRDefault="00F200C7" w:rsidP="00F200C7">
      <w:r>
        <w:t>или</w:t>
      </w:r>
    </w:p>
    <w:p w14:paraId="6509E517" w14:textId="77777777" w:rsidR="00F200C7" w:rsidRDefault="0013072D" w:rsidP="00F200C7">
      <w:hyperlink r:id="rId26" w:history="1">
        <w:r w:rsidR="00F200C7" w:rsidRPr="007F308B">
          <w:rPr>
            <w:rStyle w:val="af9"/>
          </w:rPr>
          <w:t>https://blogs.msdn.microsoft.com/benjaminperkins/2016/04/01/setting-up-and-using-github-in-visual-studio-2015/</w:t>
        </w:r>
      </w:hyperlink>
    </w:p>
    <w:p w14:paraId="47A693BF" w14:textId="77777777" w:rsidR="00F200C7" w:rsidRDefault="00F200C7" w:rsidP="00F200C7">
      <w:r>
        <w:t>или</w:t>
      </w:r>
    </w:p>
    <w:p w14:paraId="5C7EF1E8" w14:textId="77777777" w:rsidR="00F200C7" w:rsidRDefault="0013072D" w:rsidP="00F200C7">
      <w:hyperlink r:id="rId27" w:history="1">
        <w:r w:rsidR="00F200C7" w:rsidRPr="007F308B">
          <w:rPr>
            <w:rStyle w:val="af9"/>
          </w:rPr>
          <w:t>https://visualstudio.github.com/</w:t>
        </w:r>
      </w:hyperlink>
    </w:p>
    <w:p w14:paraId="0D13443A" w14:textId="77777777" w:rsidR="00F200C7" w:rsidRDefault="00F200C7" w:rsidP="00F200C7">
      <w:r>
        <w:t>видео:</w:t>
      </w:r>
    </w:p>
    <w:p w14:paraId="372D0A9C" w14:textId="77777777" w:rsidR="00F200C7" w:rsidRDefault="0013072D" w:rsidP="00F200C7">
      <w:hyperlink r:id="rId28" w:history="1">
        <w:r w:rsidR="00F200C7" w:rsidRPr="007F308B">
          <w:rPr>
            <w:rStyle w:val="af9"/>
          </w:rPr>
          <w:t>https://www.youtube.com/watch?v=zNANRs0nZfU</w:t>
        </w:r>
      </w:hyperlink>
    </w:p>
    <w:p w14:paraId="55FCDC96" w14:textId="77777777" w:rsidR="007F493F" w:rsidRDefault="007F493F">
      <w:r>
        <w:br w:type="page"/>
      </w:r>
    </w:p>
    <w:p w14:paraId="60A73F21" w14:textId="77777777" w:rsidR="007F493F" w:rsidRPr="007F493F" w:rsidRDefault="007F493F" w:rsidP="007F493F">
      <w:pPr>
        <w:rPr>
          <w:b/>
          <w:sz w:val="32"/>
          <w:szCs w:val="32"/>
        </w:rPr>
      </w:pPr>
      <w:r w:rsidRPr="007F493F">
        <w:rPr>
          <w:b/>
          <w:sz w:val="32"/>
          <w:szCs w:val="32"/>
        </w:rPr>
        <w:lastRenderedPageBreak/>
        <w:t>Особен</w:t>
      </w:r>
      <w:r w:rsidR="00E92E73">
        <w:rPr>
          <w:b/>
          <w:sz w:val="32"/>
          <w:szCs w:val="32"/>
        </w:rPr>
        <w:t>н</w:t>
      </w:r>
      <w:r w:rsidRPr="007F493F">
        <w:rPr>
          <w:b/>
          <w:sz w:val="32"/>
          <w:szCs w:val="32"/>
        </w:rPr>
        <w:t>ости установки</w:t>
      </w:r>
    </w:p>
    <w:p w14:paraId="0B2DD0A0" w14:textId="77777777" w:rsidR="007F493F" w:rsidRDefault="007F493F" w:rsidP="007F493F">
      <w:r>
        <w:rPr>
          <w:noProof/>
        </w:rPr>
        <w:drawing>
          <wp:inline distT="0" distB="0" distL="0" distR="0" wp14:anchorId="563D68D5" wp14:editId="0CEB8906">
            <wp:extent cx="4829175" cy="3800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325C" w14:textId="77777777" w:rsidR="007F493F" w:rsidRDefault="007F493F" w:rsidP="007F493F">
      <w:r>
        <w:rPr>
          <w:noProof/>
        </w:rPr>
        <w:drawing>
          <wp:inline distT="0" distB="0" distL="0" distR="0" wp14:anchorId="42F47642" wp14:editId="37699BF7">
            <wp:extent cx="4838700" cy="381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E204" w14:textId="77777777" w:rsidR="007F493F" w:rsidRDefault="007F493F" w:rsidP="007F493F"/>
    <w:p w14:paraId="16D49131" w14:textId="77777777" w:rsidR="007F493F" w:rsidRDefault="007F493F" w:rsidP="007F493F">
      <w:r>
        <w:rPr>
          <w:noProof/>
        </w:rPr>
        <w:lastRenderedPageBreak/>
        <w:drawing>
          <wp:inline distT="0" distB="0" distL="0" distR="0" wp14:anchorId="69913256" wp14:editId="024504C2">
            <wp:extent cx="4914900" cy="3819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131" w14:textId="77777777" w:rsidR="007F493F" w:rsidRDefault="007F493F" w:rsidP="007F493F">
      <w:r>
        <w:rPr>
          <w:noProof/>
        </w:rPr>
        <w:drawing>
          <wp:inline distT="0" distB="0" distL="0" distR="0" wp14:anchorId="2CD42F17" wp14:editId="631F4A11">
            <wp:extent cx="4848225" cy="3743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5E12" w14:textId="77777777" w:rsidR="007F493F" w:rsidRDefault="007F493F" w:rsidP="007F493F">
      <w:r>
        <w:br w:type="page"/>
      </w:r>
    </w:p>
    <w:p w14:paraId="7B07E0AE" w14:textId="77777777" w:rsidR="007F493F" w:rsidRPr="007F493F" w:rsidRDefault="00E92E73" w:rsidP="007F493F">
      <w:r w:rsidRPr="001A494C">
        <w:rPr>
          <w:b/>
          <w:sz w:val="32"/>
          <w:szCs w:val="32"/>
        </w:rPr>
        <w:lastRenderedPageBreak/>
        <w:t>Проверка установки - з</w:t>
      </w:r>
      <w:r w:rsidR="007F493F" w:rsidRPr="001A494C">
        <w:rPr>
          <w:b/>
          <w:sz w:val="32"/>
          <w:szCs w:val="32"/>
        </w:rPr>
        <w:t xml:space="preserve">апуск управляющей консоли </w:t>
      </w:r>
      <w:proofErr w:type="spellStart"/>
      <w:r w:rsidR="007F493F" w:rsidRPr="001A494C">
        <w:rPr>
          <w:b/>
          <w:sz w:val="32"/>
          <w:szCs w:val="32"/>
        </w:rPr>
        <w:t>Git</w:t>
      </w:r>
      <w:proofErr w:type="spellEnd"/>
      <w:r w:rsidR="007F493F" w:rsidRPr="001A494C">
        <w:rPr>
          <w:b/>
          <w:sz w:val="32"/>
          <w:szCs w:val="32"/>
        </w:rPr>
        <w:t xml:space="preserve"> (</w:t>
      </w:r>
      <w:proofErr w:type="spellStart"/>
      <w:r w:rsidR="007F493F" w:rsidRPr="001A494C">
        <w:rPr>
          <w:b/>
          <w:sz w:val="32"/>
          <w:szCs w:val="32"/>
        </w:rPr>
        <w:t>Git</w:t>
      </w:r>
      <w:proofErr w:type="spellEnd"/>
      <w:r w:rsidR="007F493F" w:rsidRPr="001A494C">
        <w:rPr>
          <w:b/>
          <w:sz w:val="32"/>
          <w:szCs w:val="32"/>
        </w:rPr>
        <w:t xml:space="preserve"> </w:t>
      </w:r>
      <w:proofErr w:type="spellStart"/>
      <w:r w:rsidR="007F493F" w:rsidRPr="001A494C">
        <w:rPr>
          <w:b/>
          <w:sz w:val="32"/>
          <w:szCs w:val="32"/>
        </w:rPr>
        <w:t>Bush</w:t>
      </w:r>
      <w:proofErr w:type="spellEnd"/>
      <w:r w:rsidR="007F493F" w:rsidRPr="001A494C">
        <w:rPr>
          <w:b/>
          <w:sz w:val="32"/>
          <w:szCs w:val="32"/>
        </w:rPr>
        <w:t xml:space="preserve"> – родной механизм)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6350"/>
      </w:tblGrid>
      <w:tr w:rsidR="007F493F" w14:paraId="372566A4" w14:textId="77777777" w:rsidTr="0013072D">
        <w:tc>
          <w:tcPr>
            <w:tcW w:w="4106" w:type="dxa"/>
          </w:tcPr>
          <w:p w14:paraId="7843750F" w14:textId="77777777" w:rsidR="007F493F" w:rsidRDefault="007F493F" w:rsidP="0013072D">
            <w:pPr>
              <w:rPr>
                <w:lang w:val="en-US"/>
              </w:rPr>
            </w:pPr>
            <w:r>
              <w:object w:dxaOrig="5895" w:dyaOrig="8805" w14:anchorId="42694E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0.5pt;height:284.25pt" o:ole="">
                  <v:imagedata r:id="rId33" o:title=""/>
                </v:shape>
                <o:OLEObject Type="Embed" ProgID="PBrush" ShapeID="_x0000_i1025" DrawAspect="Content" ObjectID="_1627977695" r:id="rId34"/>
              </w:object>
            </w:r>
          </w:p>
        </w:tc>
        <w:tc>
          <w:tcPr>
            <w:tcW w:w="6350" w:type="dxa"/>
          </w:tcPr>
          <w:p w14:paraId="4EEEB869" w14:textId="77777777" w:rsidR="007F493F" w:rsidRDefault="007F493F" w:rsidP="0013072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EE0843" wp14:editId="32BFCAD5">
                  <wp:extent cx="3959018" cy="2552700"/>
                  <wp:effectExtent l="0" t="0" r="381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024" cy="255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F7AE5" w14:textId="77777777" w:rsidR="007F493F" w:rsidRDefault="007F493F" w:rsidP="007F493F">
      <w:pPr>
        <w:rPr>
          <w:lang w:val="en-US"/>
        </w:rPr>
      </w:pPr>
    </w:p>
    <w:p w14:paraId="087A6A74" w14:textId="77777777" w:rsidR="007F493F" w:rsidRDefault="007F493F" w:rsidP="007F493F">
      <w:pPr>
        <w:rPr>
          <w:lang w:val="en-US"/>
        </w:rPr>
      </w:pPr>
      <w:r>
        <w:t xml:space="preserve">Любая команда к системе </w:t>
      </w:r>
      <w:r>
        <w:rPr>
          <w:lang w:val="en-US"/>
        </w:rPr>
        <w:t>GIT</w:t>
      </w:r>
      <w:r w:rsidRPr="00511942">
        <w:t xml:space="preserve"> </w:t>
      </w:r>
      <w:r>
        <w:t xml:space="preserve">начинается с </w:t>
      </w:r>
      <w:proofErr w:type="spellStart"/>
      <w:r>
        <w:rPr>
          <w:lang w:val="uk-UA"/>
        </w:rPr>
        <w:t>трех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симолов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git</w:t>
      </w:r>
    </w:p>
    <w:p w14:paraId="5B528DA6" w14:textId="77777777" w:rsidR="00AD1C15" w:rsidRPr="007F493F" w:rsidRDefault="00AD1C15" w:rsidP="007F493F"/>
    <w:p w14:paraId="09110B46" w14:textId="77777777" w:rsidR="007F493F" w:rsidRPr="00AD1C15" w:rsidRDefault="007F493F" w:rsidP="007F493F">
      <w:pPr>
        <w:rPr>
          <w:b/>
          <w:sz w:val="32"/>
          <w:szCs w:val="32"/>
        </w:rPr>
      </w:pPr>
      <w:r w:rsidRPr="00AD1C15">
        <w:rPr>
          <w:b/>
          <w:sz w:val="32"/>
          <w:szCs w:val="32"/>
        </w:rPr>
        <w:t>Список команд см. файл git_cmd.txt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7F493F" w14:paraId="0AF2C4B1" w14:textId="77777777" w:rsidTr="0013072D">
        <w:tc>
          <w:tcPr>
            <w:tcW w:w="3256" w:type="dxa"/>
          </w:tcPr>
          <w:p w14:paraId="6DEA3A78" w14:textId="77777777" w:rsidR="007F493F" w:rsidRPr="00E92E73" w:rsidRDefault="007F493F" w:rsidP="00E92E73">
            <w:pPr>
              <w:jc w:val="center"/>
              <w:rPr>
                <w:b/>
                <w:lang w:val="en-US"/>
              </w:rPr>
            </w:pPr>
            <w:r w:rsidRPr="00E92E73">
              <w:rPr>
                <w:b/>
              </w:rPr>
              <w:t xml:space="preserve">Команда </w:t>
            </w:r>
            <w:r w:rsidRPr="00E92E73">
              <w:rPr>
                <w:b/>
                <w:lang w:val="en-US"/>
              </w:rPr>
              <w:t>Git</w:t>
            </w:r>
          </w:p>
        </w:tc>
        <w:tc>
          <w:tcPr>
            <w:tcW w:w="7200" w:type="dxa"/>
          </w:tcPr>
          <w:p w14:paraId="4DD1F6B8" w14:textId="77777777" w:rsidR="007F493F" w:rsidRPr="00E92E73" w:rsidRDefault="007F493F" w:rsidP="00E92E73">
            <w:pPr>
              <w:jc w:val="center"/>
              <w:rPr>
                <w:b/>
              </w:rPr>
            </w:pPr>
            <w:r w:rsidRPr="00E92E73">
              <w:rPr>
                <w:b/>
              </w:rPr>
              <w:t>действие</w:t>
            </w:r>
          </w:p>
        </w:tc>
      </w:tr>
      <w:tr w:rsidR="007F493F" w14:paraId="75A7D8CB" w14:textId="77777777" w:rsidTr="0013072D">
        <w:tc>
          <w:tcPr>
            <w:tcW w:w="3256" w:type="dxa"/>
          </w:tcPr>
          <w:p w14:paraId="1E707798" w14:textId="77777777" w:rsidR="007F493F" w:rsidRDefault="007F493F" w:rsidP="0013072D">
            <w:pPr>
              <w:rPr>
                <w:lang w:val="uk-UA"/>
              </w:rPr>
            </w:pPr>
            <w:proofErr w:type="spellStart"/>
            <w:r w:rsidRPr="00597A58">
              <w:rPr>
                <w:lang w:val="uk-UA"/>
              </w:rPr>
              <w:t>git</w:t>
            </w:r>
            <w:proofErr w:type="spellEnd"/>
            <w:r w:rsidRPr="00597A58">
              <w:rPr>
                <w:lang w:val="uk-UA"/>
              </w:rPr>
              <w:t xml:space="preserve"> --</w:t>
            </w:r>
            <w:proofErr w:type="spellStart"/>
            <w:r w:rsidRPr="00597A58">
              <w:rPr>
                <w:lang w:val="uk-UA"/>
              </w:rPr>
              <w:t>help</w:t>
            </w:r>
            <w:proofErr w:type="spellEnd"/>
          </w:p>
        </w:tc>
        <w:tc>
          <w:tcPr>
            <w:tcW w:w="7200" w:type="dxa"/>
          </w:tcPr>
          <w:p w14:paraId="5BA8CC06" w14:textId="6D0143CA" w:rsidR="007F493F" w:rsidRPr="00F52CEB" w:rsidRDefault="00F52CEB" w:rsidP="0013072D">
            <w:pPr>
              <w:rPr>
                <w:lang w:val="en-US"/>
              </w:rPr>
            </w:pPr>
            <w:proofErr w:type="spellStart"/>
            <w:r>
              <w:rPr>
                <w:lang w:val="uk-UA"/>
              </w:rPr>
              <w:t>Вывод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списка</w:t>
            </w:r>
            <w:proofErr w:type="spellEnd"/>
            <w:r>
              <w:rPr>
                <w:lang w:val="uk-UA"/>
              </w:rPr>
              <w:t xml:space="preserve"> команд </w:t>
            </w:r>
            <w:r>
              <w:rPr>
                <w:lang w:val="en-US"/>
              </w:rPr>
              <w:t>Git</w:t>
            </w:r>
          </w:p>
        </w:tc>
      </w:tr>
      <w:tr w:rsidR="007F493F" w14:paraId="4CA8D6D9" w14:textId="77777777" w:rsidTr="0013072D">
        <w:tc>
          <w:tcPr>
            <w:tcW w:w="3256" w:type="dxa"/>
          </w:tcPr>
          <w:p w14:paraId="4334E30D" w14:textId="77777777" w:rsidR="007F493F" w:rsidRPr="00597A58" w:rsidRDefault="007F493F" w:rsidP="0013072D">
            <w:pPr>
              <w:rPr>
                <w:lang w:val="uk-UA"/>
              </w:rPr>
            </w:pPr>
            <w:proofErr w:type="spellStart"/>
            <w:r w:rsidRPr="00597A58">
              <w:rPr>
                <w:lang w:val="uk-UA"/>
              </w:rPr>
              <w:t>git</w:t>
            </w:r>
            <w:proofErr w:type="spellEnd"/>
            <w:r w:rsidRPr="00597A58">
              <w:rPr>
                <w:lang w:val="uk-UA"/>
              </w:rPr>
              <w:t xml:space="preserve">  </w:t>
            </w:r>
            <w:proofErr w:type="spellStart"/>
            <w:r w:rsidRPr="00597A58">
              <w:rPr>
                <w:lang w:val="uk-UA"/>
              </w:rPr>
              <w:t>config</w:t>
            </w:r>
            <w:proofErr w:type="spellEnd"/>
            <w:r w:rsidRPr="00597A58">
              <w:rPr>
                <w:lang w:val="uk-UA"/>
              </w:rPr>
              <w:t xml:space="preserve"> --</w:t>
            </w:r>
            <w:proofErr w:type="spellStart"/>
            <w:r w:rsidRPr="00597A58">
              <w:rPr>
                <w:lang w:val="uk-UA"/>
              </w:rPr>
              <w:t>list</w:t>
            </w:r>
            <w:proofErr w:type="spellEnd"/>
          </w:p>
        </w:tc>
        <w:tc>
          <w:tcPr>
            <w:tcW w:w="7200" w:type="dxa"/>
          </w:tcPr>
          <w:p w14:paraId="5EF73493" w14:textId="77777777" w:rsidR="007F493F" w:rsidRPr="00597A58" w:rsidRDefault="007F493F" w:rsidP="0013072D">
            <w:proofErr w:type="spellStart"/>
            <w:r>
              <w:rPr>
                <w:lang w:val="uk-UA"/>
              </w:rPr>
              <w:t>Текущие</w:t>
            </w:r>
            <w:proofErr w:type="spellEnd"/>
            <w:r>
              <w:rPr>
                <w:lang w:val="uk-UA"/>
              </w:rPr>
              <w:t xml:space="preserve"> настройки </w:t>
            </w:r>
            <w:proofErr w:type="spellStart"/>
            <w:r>
              <w:rPr>
                <w:lang w:val="uk-UA"/>
              </w:rPr>
              <w:t>системы</w:t>
            </w:r>
            <w:proofErr w:type="spellEnd"/>
            <w:r>
              <w:rPr>
                <w:lang w:val="uk-UA"/>
              </w:rPr>
              <w:t xml:space="preserve"> </w:t>
            </w:r>
            <w:r>
              <w:rPr>
                <w:lang w:val="en-US"/>
              </w:rPr>
              <w:t>Git</w:t>
            </w:r>
            <w:r w:rsidRPr="00597A58">
              <w:t xml:space="preserve"> </w:t>
            </w:r>
            <w:r>
              <w:t>на этом компьютере</w:t>
            </w:r>
          </w:p>
        </w:tc>
      </w:tr>
      <w:tr w:rsidR="007F493F" w14:paraId="30B92576" w14:textId="77777777" w:rsidTr="0013072D">
        <w:tc>
          <w:tcPr>
            <w:tcW w:w="3256" w:type="dxa"/>
          </w:tcPr>
          <w:p w14:paraId="04472ECF" w14:textId="77777777" w:rsidR="007F493F" w:rsidRPr="00597A58" w:rsidRDefault="007F493F" w:rsidP="0013072D">
            <w:pPr>
              <w:rPr>
                <w:lang w:val="uk-UA"/>
              </w:rPr>
            </w:pPr>
            <w:proofErr w:type="spellStart"/>
            <w:r w:rsidRPr="007A2F69">
              <w:rPr>
                <w:lang w:val="uk-UA"/>
              </w:rPr>
              <w:t>git</w:t>
            </w:r>
            <w:proofErr w:type="spellEnd"/>
            <w:r w:rsidRPr="007A2F69">
              <w:rPr>
                <w:lang w:val="uk-UA"/>
              </w:rPr>
              <w:t xml:space="preserve"> </w:t>
            </w:r>
            <w:proofErr w:type="spellStart"/>
            <w:r w:rsidRPr="007A2F69">
              <w:rPr>
                <w:lang w:val="uk-UA"/>
              </w:rPr>
              <w:t>config</w:t>
            </w:r>
            <w:proofErr w:type="spellEnd"/>
            <w:r w:rsidRPr="007A2F69">
              <w:rPr>
                <w:lang w:val="uk-UA"/>
              </w:rPr>
              <w:t xml:space="preserve"> --</w:t>
            </w:r>
            <w:proofErr w:type="spellStart"/>
            <w:r w:rsidRPr="007A2F69">
              <w:rPr>
                <w:lang w:val="uk-UA"/>
              </w:rPr>
              <w:t>global</w:t>
            </w:r>
            <w:proofErr w:type="spellEnd"/>
            <w:r w:rsidRPr="007A2F69">
              <w:rPr>
                <w:lang w:val="uk-UA"/>
              </w:rPr>
              <w:t xml:space="preserve"> --</w:t>
            </w:r>
            <w:proofErr w:type="spellStart"/>
            <w:r w:rsidRPr="007A2F69">
              <w:rPr>
                <w:lang w:val="uk-UA"/>
              </w:rPr>
              <w:t>list</w:t>
            </w:r>
            <w:proofErr w:type="spellEnd"/>
          </w:p>
        </w:tc>
        <w:tc>
          <w:tcPr>
            <w:tcW w:w="7200" w:type="dxa"/>
          </w:tcPr>
          <w:p w14:paraId="39DB64DC" w14:textId="77777777" w:rsidR="007F493F" w:rsidRPr="00887DCF" w:rsidRDefault="007F493F" w:rsidP="0013072D">
            <w:proofErr w:type="spellStart"/>
            <w:r>
              <w:rPr>
                <w:lang w:val="uk-UA"/>
              </w:rPr>
              <w:t>Вывод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только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глобальных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настроек</w:t>
            </w:r>
            <w:proofErr w:type="spellEnd"/>
            <w:r>
              <w:rPr>
                <w:lang w:val="uk-UA"/>
              </w:rPr>
              <w:t xml:space="preserve">. </w:t>
            </w:r>
            <w:proofErr w:type="spellStart"/>
            <w:r>
              <w:rPr>
                <w:lang w:val="uk-UA"/>
              </w:rPr>
              <w:t>Это</w:t>
            </w:r>
            <w:proofErr w:type="spellEnd"/>
            <w:r>
              <w:rPr>
                <w:lang w:val="uk-UA"/>
              </w:rPr>
              <w:t xml:space="preserve"> настройки </w:t>
            </w:r>
            <w:proofErr w:type="spellStart"/>
            <w:r>
              <w:rPr>
                <w:lang w:val="uk-UA"/>
              </w:rPr>
              <w:t>которые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видны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всем</w:t>
            </w:r>
            <w:proofErr w:type="spellEnd"/>
            <w:r>
              <w:rPr>
                <w:lang w:val="uk-UA"/>
              </w:rPr>
              <w:t>.</w:t>
            </w:r>
          </w:p>
        </w:tc>
      </w:tr>
      <w:tr w:rsidR="007F493F" w14:paraId="25D30F99" w14:textId="77777777" w:rsidTr="0013072D">
        <w:tc>
          <w:tcPr>
            <w:tcW w:w="3256" w:type="dxa"/>
          </w:tcPr>
          <w:p w14:paraId="49DEFC07" w14:textId="77777777" w:rsidR="007F493F" w:rsidRPr="007A2F69" w:rsidRDefault="007F493F" w:rsidP="0013072D">
            <w:pPr>
              <w:rPr>
                <w:lang w:val="uk-UA"/>
              </w:rPr>
            </w:pPr>
            <w:proofErr w:type="spellStart"/>
            <w:r w:rsidRPr="00306BEC">
              <w:rPr>
                <w:lang w:val="uk-UA"/>
              </w:rPr>
              <w:t>git</w:t>
            </w:r>
            <w:proofErr w:type="spellEnd"/>
            <w:r w:rsidRPr="00306BEC">
              <w:rPr>
                <w:lang w:val="uk-UA"/>
              </w:rPr>
              <w:t xml:space="preserve"> </w:t>
            </w:r>
            <w:proofErr w:type="spellStart"/>
            <w:r w:rsidRPr="00306BEC">
              <w:rPr>
                <w:lang w:val="uk-UA"/>
              </w:rPr>
              <w:t>status</w:t>
            </w:r>
            <w:proofErr w:type="spellEnd"/>
          </w:p>
        </w:tc>
        <w:tc>
          <w:tcPr>
            <w:tcW w:w="7200" w:type="dxa"/>
          </w:tcPr>
          <w:p w14:paraId="0A77826C" w14:textId="77777777" w:rsidR="007F493F" w:rsidRDefault="007F493F" w:rsidP="0013072D">
            <w:pPr>
              <w:rPr>
                <w:lang w:val="uk-UA"/>
              </w:rPr>
            </w:pPr>
          </w:p>
        </w:tc>
      </w:tr>
      <w:tr w:rsidR="007F493F" w:rsidRPr="00A35D49" w14:paraId="729227AB" w14:textId="77777777" w:rsidTr="0013072D">
        <w:tc>
          <w:tcPr>
            <w:tcW w:w="3256" w:type="dxa"/>
          </w:tcPr>
          <w:p w14:paraId="2D0A3A6C" w14:textId="77777777" w:rsidR="007F493F" w:rsidRPr="00306BEC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 xml:space="preserve">git </w:t>
            </w:r>
            <w:proofErr w:type="spellStart"/>
            <w:r>
              <w:rPr>
                <w:lang w:val="en-US"/>
              </w:rPr>
              <w:t>init</w:t>
            </w:r>
            <w:proofErr w:type="spellEnd"/>
          </w:p>
        </w:tc>
        <w:tc>
          <w:tcPr>
            <w:tcW w:w="7200" w:type="dxa"/>
          </w:tcPr>
          <w:p w14:paraId="7C7012E7" w14:textId="77777777" w:rsidR="007F493F" w:rsidRPr="007F493F" w:rsidRDefault="007F493F" w:rsidP="0013072D">
            <w:r>
              <w:t xml:space="preserve">После выполнения этой команды в каталоге, это каталог помещается под наблюдение </w:t>
            </w:r>
            <w:proofErr w:type="spellStart"/>
            <w:r>
              <w:t>констроля</w:t>
            </w:r>
            <w:proofErr w:type="spellEnd"/>
            <w:r>
              <w:t xml:space="preserve"> версий </w:t>
            </w:r>
            <w:r>
              <w:rPr>
                <w:lang w:val="en-US"/>
              </w:rPr>
              <w:t>Git</w:t>
            </w:r>
            <w:r>
              <w:t>:</w:t>
            </w:r>
            <w:r w:rsidRPr="007F0153">
              <w:t xml:space="preserve"> </w:t>
            </w:r>
            <w:r>
              <w:t>говорят гит репозиторий проинициализирован в каталоге</w:t>
            </w:r>
          </w:p>
        </w:tc>
      </w:tr>
      <w:tr w:rsidR="007F493F" w:rsidRPr="00A35D49" w14:paraId="226CA4D4" w14:textId="77777777" w:rsidTr="0013072D">
        <w:tc>
          <w:tcPr>
            <w:tcW w:w="3256" w:type="dxa"/>
          </w:tcPr>
          <w:p w14:paraId="6C08BFC8" w14:textId="77777777" w:rsidR="007F493F" w:rsidRPr="00A35D49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add .</w:t>
            </w:r>
          </w:p>
        </w:tc>
        <w:tc>
          <w:tcPr>
            <w:tcW w:w="7200" w:type="dxa"/>
          </w:tcPr>
          <w:p w14:paraId="26B254D1" w14:textId="3759022E" w:rsidR="007F493F" w:rsidRPr="00F52CEB" w:rsidRDefault="007F493F" w:rsidP="0013072D">
            <w:r>
              <w:t>Индексирование изменений</w:t>
            </w:r>
            <w:r w:rsidR="00F52CEB">
              <w:t xml:space="preserve">. Такой вид команды означает, что нужно проиндексировать все файлы из каталога. Только те файлы, что находятся в индексе отправляются (команда </w:t>
            </w:r>
            <w:r w:rsidR="00F52CEB">
              <w:rPr>
                <w:lang w:val="en-US"/>
              </w:rPr>
              <w:t>commit</w:t>
            </w:r>
            <w:r w:rsidR="00F52CEB">
              <w:t>)</w:t>
            </w:r>
            <w:r w:rsidR="00F52CEB">
              <w:rPr>
                <w:lang w:val="en-US"/>
              </w:rPr>
              <w:t xml:space="preserve"> </w:t>
            </w:r>
            <w:r w:rsidR="00F52CEB">
              <w:t>на локальный сервер.</w:t>
            </w:r>
          </w:p>
        </w:tc>
      </w:tr>
      <w:tr w:rsidR="007F493F" w:rsidRPr="007F493F" w14:paraId="18A40CD4" w14:textId="77777777" w:rsidTr="0013072D">
        <w:tc>
          <w:tcPr>
            <w:tcW w:w="3256" w:type="dxa"/>
          </w:tcPr>
          <w:p w14:paraId="3CFC16C2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add readme.txt newdata.txt</w:t>
            </w:r>
          </w:p>
        </w:tc>
        <w:tc>
          <w:tcPr>
            <w:tcW w:w="7200" w:type="dxa"/>
          </w:tcPr>
          <w:p w14:paraId="2E01DDBB" w14:textId="1DED93F4" w:rsidR="007F493F" w:rsidRPr="00244AFE" w:rsidRDefault="00244AFE" w:rsidP="0013072D">
            <w:r>
              <w:t>Пример команды, когда я перечисляю имена тех файлов, которые нужно добавить в индекс.</w:t>
            </w:r>
          </w:p>
        </w:tc>
      </w:tr>
      <w:tr w:rsidR="007F493F" w:rsidRPr="00A35D49" w14:paraId="263DDBD6" w14:textId="77777777" w:rsidTr="0013072D">
        <w:tc>
          <w:tcPr>
            <w:tcW w:w="3256" w:type="dxa"/>
          </w:tcPr>
          <w:p w14:paraId="688CD5D7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reset readme.txt</w:t>
            </w:r>
          </w:p>
        </w:tc>
        <w:tc>
          <w:tcPr>
            <w:tcW w:w="7200" w:type="dxa"/>
          </w:tcPr>
          <w:p w14:paraId="7DF4751D" w14:textId="6A0944EA" w:rsidR="007F493F" w:rsidRDefault="00244AFE" w:rsidP="0013072D">
            <w:r>
              <w:t>Пример команды, которая исключает файл из индекса</w:t>
            </w:r>
          </w:p>
        </w:tc>
      </w:tr>
      <w:tr w:rsidR="007F493F" w:rsidRPr="007F493F" w14:paraId="04E453DD" w14:textId="77777777" w:rsidTr="0013072D">
        <w:tc>
          <w:tcPr>
            <w:tcW w:w="3256" w:type="dxa"/>
          </w:tcPr>
          <w:p w14:paraId="2E2775CA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commit –</w:t>
            </w:r>
            <w:proofErr w:type="spellStart"/>
            <w:r>
              <w:rPr>
                <w:lang w:val="en-US"/>
              </w:rPr>
              <w:t>m’my</w:t>
            </w:r>
            <w:proofErr w:type="spellEnd"/>
            <w:r>
              <w:rPr>
                <w:lang w:val="en-US"/>
              </w:rPr>
              <w:t xml:space="preserve"> comment text’</w:t>
            </w:r>
          </w:p>
        </w:tc>
        <w:tc>
          <w:tcPr>
            <w:tcW w:w="7200" w:type="dxa"/>
          </w:tcPr>
          <w:p w14:paraId="3ADE8014" w14:textId="78AA6997" w:rsidR="007F493F" w:rsidRPr="00244AFE" w:rsidRDefault="00244AFE" w:rsidP="0013072D">
            <w:r>
              <w:t xml:space="preserve">Пример команды </w:t>
            </w:r>
            <w:r>
              <w:rPr>
                <w:lang w:val="en-US"/>
              </w:rPr>
              <w:t xml:space="preserve">commit. </w:t>
            </w:r>
            <w:r>
              <w:t xml:space="preserve">Ключ </w:t>
            </w:r>
            <w:r>
              <w:rPr>
                <w:lang w:val="en-US"/>
              </w:rPr>
              <w:t xml:space="preserve">-m </w:t>
            </w:r>
            <w:r>
              <w:t xml:space="preserve">позволяет задать комментарий к </w:t>
            </w:r>
            <w:proofErr w:type="spellStart"/>
            <w:r>
              <w:t>комиту</w:t>
            </w:r>
            <w:proofErr w:type="spellEnd"/>
          </w:p>
        </w:tc>
      </w:tr>
      <w:tr w:rsidR="007F493F" w:rsidRPr="00A35D49" w14:paraId="22A322F0" w14:textId="77777777" w:rsidTr="0013072D">
        <w:tc>
          <w:tcPr>
            <w:tcW w:w="3256" w:type="dxa"/>
          </w:tcPr>
          <w:p w14:paraId="4671FB88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commit –a –</w:t>
            </w:r>
            <w:proofErr w:type="spellStart"/>
            <w:r>
              <w:rPr>
                <w:lang w:val="en-US"/>
              </w:rPr>
              <w:t>m’comment</w:t>
            </w:r>
            <w:proofErr w:type="spellEnd"/>
            <w:r>
              <w:rPr>
                <w:lang w:val="en-US"/>
              </w:rPr>
              <w:t>’</w:t>
            </w:r>
          </w:p>
        </w:tc>
        <w:tc>
          <w:tcPr>
            <w:tcW w:w="7200" w:type="dxa"/>
          </w:tcPr>
          <w:p w14:paraId="1DCB7DBB" w14:textId="30432EE5" w:rsidR="007F493F" w:rsidRPr="00244AFE" w:rsidRDefault="00244AFE" w:rsidP="0013072D">
            <w:r>
              <w:t xml:space="preserve">Самый распространенный вид команды: поместили все изменения в индекс и сразу же </w:t>
            </w:r>
            <w:proofErr w:type="spellStart"/>
            <w:r>
              <w:t>закоммитили</w:t>
            </w:r>
            <w:proofErr w:type="spellEnd"/>
          </w:p>
        </w:tc>
      </w:tr>
      <w:tr w:rsidR="007F493F" w:rsidRPr="00A35D49" w14:paraId="55E02112" w14:textId="77777777" w:rsidTr="0013072D">
        <w:tc>
          <w:tcPr>
            <w:tcW w:w="3256" w:type="dxa"/>
          </w:tcPr>
          <w:p w14:paraId="678006E9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log</w:t>
            </w:r>
          </w:p>
        </w:tc>
        <w:tc>
          <w:tcPr>
            <w:tcW w:w="7200" w:type="dxa"/>
          </w:tcPr>
          <w:p w14:paraId="3595FB8D" w14:textId="1B8271A2" w:rsidR="007F493F" w:rsidRPr="00F60FBC" w:rsidRDefault="00F60FBC" w:rsidP="0013072D">
            <w:r>
              <w:t>Пример команды. Которая выводит список изменений</w:t>
            </w:r>
          </w:p>
        </w:tc>
      </w:tr>
      <w:tr w:rsidR="007F493F" w:rsidRPr="00A35D49" w14:paraId="03D4F596" w14:textId="77777777" w:rsidTr="0013072D">
        <w:tc>
          <w:tcPr>
            <w:tcW w:w="3256" w:type="dxa"/>
          </w:tcPr>
          <w:p w14:paraId="12618902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log –p</w:t>
            </w:r>
          </w:p>
        </w:tc>
        <w:tc>
          <w:tcPr>
            <w:tcW w:w="7200" w:type="dxa"/>
          </w:tcPr>
          <w:p w14:paraId="42D1C08F" w14:textId="08949396" w:rsidR="007F493F" w:rsidRPr="00F60FBC" w:rsidRDefault="00F60FBC" w:rsidP="0013072D">
            <w:r>
              <w:t>Лог с расшифровкой изменений</w:t>
            </w:r>
          </w:p>
        </w:tc>
      </w:tr>
      <w:tr w:rsidR="007F493F" w:rsidRPr="00A35D49" w14:paraId="197A1147" w14:textId="77777777" w:rsidTr="0013072D">
        <w:tc>
          <w:tcPr>
            <w:tcW w:w="3256" w:type="dxa"/>
          </w:tcPr>
          <w:p w14:paraId="1BDE217C" w14:textId="77777777" w:rsidR="007F493F" w:rsidRDefault="007F493F" w:rsidP="0013072D">
            <w:pPr>
              <w:rPr>
                <w:lang w:val="en-US"/>
              </w:rPr>
            </w:pPr>
            <w:r>
              <w:rPr>
                <w:lang w:val="en-US"/>
              </w:rPr>
              <w:t>git log -2</w:t>
            </w:r>
          </w:p>
        </w:tc>
        <w:tc>
          <w:tcPr>
            <w:tcW w:w="7200" w:type="dxa"/>
          </w:tcPr>
          <w:p w14:paraId="33B7490C" w14:textId="640937CB" w:rsidR="007F493F" w:rsidRPr="00FA6116" w:rsidRDefault="00F60FBC" w:rsidP="0013072D">
            <w:pPr>
              <w:rPr>
                <w:lang w:val="en-US"/>
              </w:rPr>
            </w:pPr>
            <w:r>
              <w:t>Вывод только последних</w:t>
            </w:r>
          </w:p>
        </w:tc>
      </w:tr>
    </w:tbl>
    <w:p w14:paraId="7AF581F1" w14:textId="77777777" w:rsidR="007F493F" w:rsidRDefault="007F493F" w:rsidP="007F493F">
      <w:pPr>
        <w:rPr>
          <w:lang w:val="uk-UA"/>
        </w:rPr>
      </w:pPr>
    </w:p>
    <w:p w14:paraId="378700C0" w14:textId="31302340" w:rsidR="007F493F" w:rsidRDefault="007F493F" w:rsidP="007F493F">
      <w:r>
        <w:t xml:space="preserve">Переключение между командами в </w:t>
      </w:r>
      <w:proofErr w:type="spellStart"/>
      <w:r>
        <w:t>консоле</w:t>
      </w:r>
      <w:proofErr w:type="spellEnd"/>
      <w:r>
        <w:t xml:space="preserve"> – стрелки клавиатуры </w:t>
      </w:r>
      <w:proofErr w:type="spellStart"/>
      <w:r>
        <w:t>ввер</w:t>
      </w:r>
      <w:proofErr w:type="spellEnd"/>
      <w:r>
        <w:t>-вниз</w:t>
      </w:r>
    </w:p>
    <w:p w14:paraId="1EC518CE" w14:textId="2A9D217E" w:rsidR="00252A0B" w:rsidRDefault="00252A0B">
      <w:r>
        <w:br w:type="page"/>
      </w:r>
    </w:p>
    <w:p w14:paraId="691ABB3C" w14:textId="3EF92689" w:rsidR="00252A0B" w:rsidRPr="000D4FC0" w:rsidRDefault="00252A0B" w:rsidP="007F493F">
      <w:pPr>
        <w:rPr>
          <w:lang w:val="en-US"/>
        </w:rPr>
      </w:pPr>
      <w:r>
        <w:lastRenderedPageBreak/>
        <w:t>Первый тест</w:t>
      </w:r>
      <w:r w:rsidR="000D4FC0">
        <w:rPr>
          <w:lang w:val="en-US"/>
        </w:rPr>
        <w:t xml:space="preserve"> – </w:t>
      </w:r>
      <w:r w:rsidR="000D4FC0">
        <w:t xml:space="preserve">проверяем на какого пользователя </w:t>
      </w:r>
      <w:proofErr w:type="spellStart"/>
      <w:r w:rsidR="000D4FC0">
        <w:t>настроет</w:t>
      </w:r>
      <w:proofErr w:type="spellEnd"/>
      <w:r w:rsidR="000D4FC0">
        <w:t xml:space="preserve"> </w:t>
      </w:r>
      <w:r w:rsidR="000D4FC0">
        <w:rPr>
          <w:lang w:val="en-US"/>
        </w:rPr>
        <w:t>Git (</w:t>
      </w:r>
      <w:r w:rsidR="000D4FC0">
        <w:t>Не позволяет работать анонимно. Если не заданы глобальные настройки, будут некорректно работать коммиты.</w:t>
      </w:r>
      <w:r w:rsidR="000D4FC0">
        <w:rPr>
          <w:lang w:val="en-US"/>
        </w:rPr>
        <w:t>)</w:t>
      </w:r>
    </w:p>
    <w:p w14:paraId="65F7A75B" w14:textId="215B809D" w:rsidR="00252A0B" w:rsidRDefault="00252A0B" w:rsidP="007F493F">
      <w:r>
        <w:t>Выполняем команды</w:t>
      </w:r>
    </w:p>
    <w:p w14:paraId="4E61DDF4" w14:textId="40F53485" w:rsidR="00252A0B" w:rsidRDefault="00252A0B" w:rsidP="007F493F"/>
    <w:p w14:paraId="0A41BFB1" w14:textId="77777777" w:rsidR="00D16300" w:rsidRDefault="00D16300" w:rsidP="00D16300">
      <w:proofErr w:type="spellStart"/>
      <w:r>
        <w:t>git</w:t>
      </w:r>
      <w:proofErr w:type="spellEnd"/>
      <w:r>
        <w:t xml:space="preserve"> --</w:t>
      </w:r>
      <w:proofErr w:type="spellStart"/>
      <w:r>
        <w:t>help</w:t>
      </w:r>
      <w:proofErr w:type="spellEnd"/>
    </w:p>
    <w:p w14:paraId="1763B07C" w14:textId="77777777" w:rsidR="00D16300" w:rsidRDefault="00D16300" w:rsidP="00D16300">
      <w:proofErr w:type="spellStart"/>
      <w:r>
        <w:t>git</w:t>
      </w:r>
      <w:proofErr w:type="spellEnd"/>
      <w:r>
        <w:t xml:space="preserve"> 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list</w:t>
      </w:r>
      <w:proofErr w:type="spellEnd"/>
    </w:p>
    <w:p w14:paraId="66764DF3" w14:textId="77777777" w:rsidR="00D16300" w:rsidRDefault="00D16300" w:rsidP="00D16300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global</w:t>
      </w:r>
      <w:proofErr w:type="spellEnd"/>
      <w:r>
        <w:t xml:space="preserve"> --</w:t>
      </w:r>
      <w:proofErr w:type="spellStart"/>
      <w:r>
        <w:t>list</w:t>
      </w:r>
      <w:proofErr w:type="spellEnd"/>
    </w:p>
    <w:p w14:paraId="19EC9681" w14:textId="6399595D" w:rsidR="00252A0B" w:rsidRPr="000D4FC0" w:rsidRDefault="00D16300" w:rsidP="00D16300">
      <w:pPr>
        <w:rPr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</w:t>
      </w:r>
      <w:proofErr w:type="spellStart"/>
      <w:r>
        <w:t>global</w:t>
      </w:r>
      <w:proofErr w:type="spellEnd"/>
      <w:r>
        <w:t xml:space="preserve"> user.name '</w:t>
      </w:r>
      <w:proofErr w:type="spellStart"/>
      <w:r>
        <w:t>New</w:t>
      </w:r>
      <w:proofErr w:type="spellEnd"/>
      <w:r>
        <w:t xml:space="preserve"> </w:t>
      </w:r>
      <w:proofErr w:type="spellStart"/>
      <w:r>
        <w:t>Name</w:t>
      </w:r>
      <w:proofErr w:type="spellEnd"/>
      <w:r>
        <w:t>'</w:t>
      </w:r>
    </w:p>
    <w:p w14:paraId="0D2FA655" w14:textId="77777777" w:rsidR="00D16300" w:rsidRDefault="00D16300" w:rsidP="007F493F"/>
    <w:p w14:paraId="4A91A6DE" w14:textId="136A729B" w:rsidR="00252A0B" w:rsidRDefault="00252A0B" w:rsidP="007F493F">
      <w:r>
        <w:t xml:space="preserve">Для выяснения начального статуса </w:t>
      </w:r>
      <w:r>
        <w:rPr>
          <w:lang w:val="en-US"/>
        </w:rPr>
        <w:t>Git</w:t>
      </w:r>
      <w:r>
        <w:t>.</w:t>
      </w:r>
    </w:p>
    <w:p w14:paraId="75BB69EA" w14:textId="0C9A2C74" w:rsidR="00252A0B" w:rsidRDefault="00252A0B" w:rsidP="007F493F">
      <w:r>
        <w:t xml:space="preserve">При </w:t>
      </w:r>
      <w:r w:rsidR="009F71A0">
        <w:t>п</w:t>
      </w:r>
      <w:r>
        <w:t>ервом запуске можем увидеть скрин</w:t>
      </w:r>
    </w:p>
    <w:p w14:paraId="7A2AF5B4" w14:textId="410FED22" w:rsidR="00252A0B" w:rsidRDefault="00252A0B" w:rsidP="007F493F">
      <w:r>
        <w:rPr>
          <w:noProof/>
        </w:rPr>
        <w:drawing>
          <wp:inline distT="0" distB="0" distL="0" distR="0" wp14:anchorId="645306F6" wp14:editId="06EACEB2">
            <wp:extent cx="4673600" cy="268485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6" cy="26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2C38" w14:textId="20A3254E" w:rsidR="00252A0B" w:rsidRDefault="00252A0B" w:rsidP="007F493F">
      <w:r>
        <w:t>Это значит, что не установлены обязательные параметры (имя пользователя и почта)</w:t>
      </w:r>
    </w:p>
    <w:p w14:paraId="405604FC" w14:textId="77777777" w:rsidR="00252A0B" w:rsidRPr="00252A0B" w:rsidRDefault="00252A0B" w:rsidP="007F493F"/>
    <w:p w14:paraId="51348583" w14:textId="77777777" w:rsidR="003755C7" w:rsidRDefault="003755C7">
      <w:r>
        <w:br w:type="page"/>
      </w:r>
    </w:p>
    <w:p w14:paraId="66F2E288" w14:textId="77777777" w:rsidR="003755C7" w:rsidRPr="003755C7" w:rsidRDefault="003755C7" w:rsidP="003755C7">
      <w:pPr>
        <w:rPr>
          <w:b/>
          <w:sz w:val="32"/>
          <w:szCs w:val="32"/>
        </w:rPr>
      </w:pPr>
      <w:r w:rsidRPr="003755C7">
        <w:rPr>
          <w:b/>
          <w:sz w:val="32"/>
          <w:szCs w:val="32"/>
        </w:rPr>
        <w:lastRenderedPageBreak/>
        <w:t xml:space="preserve">Локальная работа с </w:t>
      </w:r>
      <w:proofErr w:type="spellStart"/>
      <w:r w:rsidRPr="003755C7">
        <w:rPr>
          <w:b/>
          <w:sz w:val="32"/>
          <w:szCs w:val="32"/>
        </w:rPr>
        <w:t>Git</w:t>
      </w:r>
      <w:proofErr w:type="spellEnd"/>
      <w:r w:rsidRPr="003755C7">
        <w:rPr>
          <w:b/>
          <w:sz w:val="32"/>
          <w:szCs w:val="32"/>
        </w:rPr>
        <w:t xml:space="preserve"> (сценарий работы, </w:t>
      </w:r>
      <w:proofErr w:type="spellStart"/>
      <w:r w:rsidRPr="003755C7">
        <w:rPr>
          <w:b/>
          <w:sz w:val="32"/>
          <w:szCs w:val="32"/>
        </w:rPr>
        <w:t>анологичен</w:t>
      </w:r>
      <w:proofErr w:type="spellEnd"/>
      <w:r w:rsidRPr="003755C7">
        <w:rPr>
          <w:b/>
          <w:sz w:val="32"/>
          <w:szCs w:val="32"/>
        </w:rPr>
        <w:t xml:space="preserve"> SVN)</w:t>
      </w:r>
    </w:p>
    <w:p w14:paraId="0EE9637C" w14:textId="77777777" w:rsidR="003755C7" w:rsidRDefault="003755C7" w:rsidP="003755C7">
      <w:r>
        <w:t>Все команды, которые мы будем использовать – это те команды, которые не требуют подключения к интернету.</w:t>
      </w:r>
    </w:p>
    <w:p w14:paraId="2A9A4AFD" w14:textId="77777777" w:rsidR="003755C7" w:rsidRDefault="003755C7" w:rsidP="003755C7"/>
    <w:p w14:paraId="7C3B9590" w14:textId="77777777" w:rsidR="003755C7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02D514B7" wp14:editId="438860F6">
            <wp:extent cx="5153025" cy="2663168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5959" cy="266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A45C" w14:textId="77777777" w:rsidR="003755C7" w:rsidRDefault="003755C7" w:rsidP="003755C7">
      <w:r>
        <w:t>Переход в наш каталог командами консоли</w:t>
      </w:r>
    </w:p>
    <w:p w14:paraId="48DF1864" w14:textId="77777777" w:rsidR="003755C7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61FC84D9" wp14:editId="2F81749D">
            <wp:extent cx="4790749" cy="3067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5125" cy="30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8C4C" w14:textId="77777777" w:rsidR="003755C7" w:rsidRDefault="003755C7" w:rsidP="003755C7">
      <w:pPr>
        <w:rPr>
          <w:lang w:val="en-US"/>
        </w:rPr>
      </w:pPr>
    </w:p>
    <w:p w14:paraId="698DFC86" w14:textId="77777777" w:rsidR="003755C7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14638793" wp14:editId="4954D264">
            <wp:extent cx="4705350" cy="3009513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5272" cy="30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945F" w14:textId="77777777" w:rsidR="003755C7" w:rsidRDefault="003755C7" w:rsidP="003755C7">
      <w:pPr>
        <w:rPr>
          <w:lang w:val="en-US"/>
        </w:rPr>
      </w:pPr>
    </w:p>
    <w:p w14:paraId="14D1C560" w14:textId="77777777" w:rsidR="003755C7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561824D0" wp14:editId="77491B46">
            <wp:extent cx="4438650" cy="40412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_sche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51" cy="40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494" w14:textId="77777777" w:rsidR="003755C7" w:rsidRDefault="003755C7" w:rsidP="003755C7">
      <w:pPr>
        <w:rPr>
          <w:lang w:val="en-US"/>
        </w:rPr>
      </w:pPr>
    </w:p>
    <w:p w14:paraId="2AEF9E27" w14:textId="77777777" w:rsidR="003755C7" w:rsidRDefault="003755C7" w:rsidP="003755C7">
      <w:r>
        <w:t xml:space="preserve">Вывод данных из области подготовленного к </w:t>
      </w:r>
      <w:proofErr w:type="spellStart"/>
      <w:r>
        <w:t>комиту</w:t>
      </w:r>
      <w:proofErr w:type="spellEnd"/>
    </w:p>
    <w:p w14:paraId="45931695" w14:textId="77777777" w:rsidR="00792EF2" w:rsidRDefault="00792EF2" w:rsidP="003755C7"/>
    <w:p w14:paraId="36D638DB" w14:textId="77777777" w:rsidR="003755C7" w:rsidRDefault="003755C7" w:rsidP="003755C7">
      <w:r>
        <w:rPr>
          <w:noProof/>
        </w:rPr>
        <w:drawing>
          <wp:inline distT="0" distB="0" distL="0" distR="0" wp14:anchorId="4AA832DB" wp14:editId="31B3E116">
            <wp:extent cx="3362325" cy="2124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0485" w14:textId="77777777" w:rsidR="003755C7" w:rsidRDefault="003755C7" w:rsidP="003755C7">
      <w:pPr>
        <w:rPr>
          <w:lang w:val="en-US"/>
        </w:rPr>
      </w:pPr>
      <w:r>
        <w:rPr>
          <w:lang w:val="en-US"/>
        </w:rPr>
        <w:t>git reset HEAD readme.txt</w:t>
      </w:r>
    </w:p>
    <w:p w14:paraId="3FCA4FC9" w14:textId="77777777" w:rsidR="003755C7" w:rsidRPr="00341B7E" w:rsidRDefault="003755C7" w:rsidP="003755C7">
      <w:pPr>
        <w:rPr>
          <w:lang w:val="en-US"/>
        </w:rPr>
      </w:pPr>
      <w:r>
        <w:rPr>
          <w:noProof/>
        </w:rPr>
        <w:drawing>
          <wp:inline distT="0" distB="0" distL="0" distR="0" wp14:anchorId="5CCEE78D" wp14:editId="0895EEE8">
            <wp:extent cx="3962400" cy="22558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0346" cy="22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A52" w14:textId="77777777" w:rsidR="00E14748" w:rsidRDefault="00E14748">
      <w:r>
        <w:br w:type="page"/>
      </w:r>
    </w:p>
    <w:p w14:paraId="3FEFAFA2" w14:textId="77777777" w:rsidR="001C2280" w:rsidRPr="00E354E7" w:rsidRDefault="001C2280" w:rsidP="001C2280">
      <w:pPr>
        <w:rPr>
          <w:b/>
          <w:sz w:val="32"/>
          <w:szCs w:val="32"/>
        </w:rPr>
      </w:pPr>
      <w:r w:rsidRPr="00E354E7">
        <w:rPr>
          <w:b/>
          <w:sz w:val="32"/>
          <w:szCs w:val="32"/>
        </w:rPr>
        <w:lastRenderedPageBreak/>
        <w:t xml:space="preserve">Состояние учетной записи </w:t>
      </w:r>
      <w:proofErr w:type="spellStart"/>
      <w:r w:rsidRPr="00E354E7">
        <w:rPr>
          <w:b/>
          <w:sz w:val="32"/>
          <w:szCs w:val="32"/>
        </w:rPr>
        <w:t>Git</w:t>
      </w:r>
      <w:proofErr w:type="spellEnd"/>
      <w:r w:rsidRPr="00E354E7">
        <w:rPr>
          <w:b/>
          <w:sz w:val="32"/>
          <w:szCs w:val="32"/>
        </w:rPr>
        <w:t xml:space="preserve"> после регистрации</w:t>
      </w:r>
    </w:p>
    <w:p w14:paraId="6931BD81" w14:textId="77777777" w:rsidR="000250EC" w:rsidRDefault="000250EC" w:rsidP="001C2280"/>
    <w:p w14:paraId="343FEE08" w14:textId="77777777" w:rsidR="001C2280" w:rsidRDefault="001C2280" w:rsidP="001C2280">
      <w:pPr>
        <w:rPr>
          <w:lang w:val="en-US"/>
        </w:rPr>
      </w:pPr>
      <w:r>
        <w:rPr>
          <w:noProof/>
        </w:rPr>
        <w:drawing>
          <wp:inline distT="0" distB="0" distL="0" distR="0" wp14:anchorId="7AFAF638" wp14:editId="08C4CE8A">
            <wp:extent cx="6645910" cy="533781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F87" w14:textId="77777777" w:rsidR="001C2280" w:rsidRDefault="001C2280" w:rsidP="001C2280">
      <w:pPr>
        <w:rPr>
          <w:lang w:val="en-US"/>
        </w:rPr>
      </w:pPr>
      <w:r>
        <w:rPr>
          <w:lang w:val="en-US"/>
        </w:rPr>
        <w:br w:type="page"/>
      </w:r>
    </w:p>
    <w:p w14:paraId="4F78109E" w14:textId="77777777" w:rsidR="001C2280" w:rsidRPr="00E354E7" w:rsidRDefault="001C2280" w:rsidP="001C2280">
      <w:pPr>
        <w:rPr>
          <w:b/>
          <w:sz w:val="32"/>
          <w:szCs w:val="32"/>
        </w:rPr>
      </w:pPr>
      <w:r w:rsidRPr="00E354E7">
        <w:rPr>
          <w:b/>
          <w:sz w:val="32"/>
          <w:szCs w:val="32"/>
        </w:rPr>
        <w:lastRenderedPageBreak/>
        <w:t>Создание и использование репозитория</w:t>
      </w:r>
    </w:p>
    <w:p w14:paraId="4C226E8A" w14:textId="77777777" w:rsidR="001C2280" w:rsidRDefault="001C2280" w:rsidP="001C2280">
      <w:pPr>
        <w:rPr>
          <w:lang w:val="en-US"/>
        </w:rPr>
      </w:pPr>
      <w:r>
        <w:rPr>
          <w:noProof/>
        </w:rPr>
        <w:drawing>
          <wp:inline distT="0" distB="0" distL="0" distR="0" wp14:anchorId="013431EB" wp14:editId="4A6BB72C">
            <wp:extent cx="6645910" cy="551497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889C" w14:textId="77777777" w:rsidR="001C2280" w:rsidRDefault="001C2280" w:rsidP="001C2280">
      <w:r>
        <w:t>Далее у нас два варианта развития событий:</w:t>
      </w:r>
    </w:p>
    <w:p w14:paraId="3640B8C4" w14:textId="77777777" w:rsidR="001C2280" w:rsidRDefault="001C2280" w:rsidP="001C2280">
      <w:r>
        <w:t xml:space="preserve">Вариант 1 – воспользоваться созданной здесь ссылкой и загрузить в </w:t>
      </w:r>
      <w:r>
        <w:rPr>
          <w:lang w:val="en-US"/>
        </w:rPr>
        <w:t>GitHub</w:t>
      </w:r>
      <w:r w:rsidRPr="00920304">
        <w:t xml:space="preserve"> </w:t>
      </w:r>
      <w:r>
        <w:t>наш локальный репозиторий.</w:t>
      </w:r>
    </w:p>
    <w:p w14:paraId="6BFD06D9" w14:textId="77777777" w:rsidR="001C2280" w:rsidRDefault="001C2280" w:rsidP="001C2280">
      <w:r>
        <w:t xml:space="preserve">Вариант 2 – выполнить полную настройку репозитория на сайте, а потом </w:t>
      </w:r>
      <w:proofErr w:type="spellStart"/>
      <w:r>
        <w:t>склонировать</w:t>
      </w:r>
      <w:proofErr w:type="spellEnd"/>
      <w:r>
        <w:t xml:space="preserve"> его в локальный репозиторий.</w:t>
      </w:r>
    </w:p>
    <w:p w14:paraId="64FCB641" w14:textId="77777777" w:rsidR="001C2280" w:rsidRDefault="001C2280" w:rsidP="001C2280">
      <w:r>
        <w:t>Рассмотрим Вариант 1.</w:t>
      </w:r>
    </w:p>
    <w:p w14:paraId="4DE8CC88" w14:textId="77777777" w:rsidR="001C2280" w:rsidRPr="00920304" w:rsidRDefault="001C2280" w:rsidP="001C2280">
      <w:r>
        <w:rPr>
          <w:noProof/>
        </w:rPr>
        <w:drawing>
          <wp:inline distT="0" distB="0" distL="0" distR="0" wp14:anchorId="215EF2AC" wp14:editId="52906DB3">
            <wp:extent cx="6645910" cy="968375"/>
            <wp:effectExtent l="0" t="0" r="254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4CFA" w14:textId="77777777" w:rsidR="001C2280" w:rsidRDefault="001C2280" w:rsidP="001C2280">
      <w:pPr>
        <w:rPr>
          <w:lang w:val="en-US"/>
        </w:rPr>
      </w:pP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общего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меню</w:t>
      </w:r>
      <w:proofErr w:type="spellEnd"/>
      <w:r>
        <w:rPr>
          <w:lang w:val="en-US"/>
        </w:rPr>
        <w:t>:</w:t>
      </w:r>
    </w:p>
    <w:p w14:paraId="21C50F47" w14:textId="77777777" w:rsidR="001C2280" w:rsidRDefault="001C2280" w:rsidP="001C2280">
      <w:pPr>
        <w:rPr>
          <w:lang w:val="en-US"/>
        </w:rPr>
      </w:pPr>
      <w:r>
        <w:rPr>
          <w:lang w:val="en-US"/>
        </w:rPr>
        <w:br w:type="page"/>
      </w:r>
    </w:p>
    <w:p w14:paraId="1FE7E565" w14:textId="77777777" w:rsidR="001C2280" w:rsidRDefault="001C2280" w:rsidP="001C22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CD553B" wp14:editId="254B6CCF">
            <wp:extent cx="6645910" cy="459930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1BED" w14:textId="77777777" w:rsidR="001C2280" w:rsidRPr="007834A7" w:rsidRDefault="001C2280" w:rsidP="001C2280">
      <w:r w:rsidRPr="007834A7">
        <w:t xml:space="preserve"> Необходимо передать команду</w:t>
      </w:r>
    </w:p>
    <w:p w14:paraId="35340A78" w14:textId="77777777" w:rsidR="001C2280" w:rsidRPr="007834A7" w:rsidRDefault="001C2280" w:rsidP="001C2280"/>
    <w:p w14:paraId="2882805A" w14:textId="77777777" w:rsidR="001C2280" w:rsidRPr="007834A7" w:rsidRDefault="001C2280" w:rsidP="001C22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1"/>
          <w:szCs w:val="21"/>
        </w:rPr>
      </w:pPr>
      <w:proofErr w:type="spellStart"/>
      <w:r w:rsidRPr="007834A7">
        <w:rPr>
          <w:rFonts w:ascii="Consolas" w:hAnsi="Consolas" w:cs="Courier New"/>
          <w:color w:val="24292E"/>
          <w:sz w:val="21"/>
          <w:szCs w:val="21"/>
        </w:rPr>
        <w:t>git</w:t>
      </w:r>
      <w:proofErr w:type="spellEnd"/>
      <w:r w:rsidRPr="007834A7">
        <w:rPr>
          <w:rFonts w:ascii="Consolas" w:hAnsi="Consolas" w:cs="Courier New"/>
          <w:color w:val="24292E"/>
          <w:sz w:val="21"/>
          <w:szCs w:val="21"/>
        </w:rPr>
        <w:t xml:space="preserve"> </w:t>
      </w:r>
      <w:proofErr w:type="spellStart"/>
      <w:r w:rsidRPr="007834A7">
        <w:rPr>
          <w:rFonts w:ascii="Consolas" w:hAnsi="Consolas" w:cs="Courier New"/>
          <w:color w:val="24292E"/>
          <w:sz w:val="21"/>
          <w:szCs w:val="21"/>
        </w:rPr>
        <w:t>remote</w:t>
      </w:r>
      <w:proofErr w:type="spellEnd"/>
      <w:r w:rsidRPr="007834A7">
        <w:rPr>
          <w:rFonts w:ascii="Consolas" w:hAnsi="Consolas" w:cs="Courier New"/>
          <w:color w:val="24292E"/>
          <w:sz w:val="21"/>
          <w:szCs w:val="21"/>
        </w:rPr>
        <w:t xml:space="preserve"> </w:t>
      </w:r>
      <w:proofErr w:type="spellStart"/>
      <w:r w:rsidRPr="007834A7">
        <w:rPr>
          <w:rFonts w:ascii="Consolas" w:hAnsi="Consolas" w:cs="Courier New"/>
          <w:color w:val="24292E"/>
          <w:sz w:val="21"/>
          <w:szCs w:val="21"/>
        </w:rPr>
        <w:t>add</w:t>
      </w:r>
      <w:proofErr w:type="spellEnd"/>
      <w:r w:rsidRPr="007834A7">
        <w:rPr>
          <w:rFonts w:ascii="Consolas" w:hAnsi="Consolas" w:cs="Courier New"/>
          <w:color w:val="24292E"/>
          <w:sz w:val="21"/>
          <w:szCs w:val="21"/>
        </w:rPr>
        <w:t xml:space="preserve"> </w:t>
      </w:r>
      <w:proofErr w:type="spellStart"/>
      <w:r w:rsidRPr="007834A7">
        <w:rPr>
          <w:rFonts w:ascii="Consolas" w:hAnsi="Consolas" w:cs="Courier New"/>
          <w:color w:val="24292E"/>
          <w:sz w:val="21"/>
          <w:szCs w:val="21"/>
        </w:rPr>
        <w:t>origin</w:t>
      </w:r>
      <w:proofErr w:type="spellEnd"/>
      <w:r w:rsidRPr="007834A7">
        <w:rPr>
          <w:rFonts w:ascii="Consolas" w:hAnsi="Consolas" w:cs="Courier New"/>
          <w:color w:val="24292E"/>
          <w:sz w:val="21"/>
          <w:szCs w:val="21"/>
        </w:rPr>
        <w:t xml:space="preserve"> https://github.com/azureitstepkharkov/gitlocal33pps00.git</w:t>
      </w:r>
    </w:p>
    <w:p w14:paraId="3182BF9C" w14:textId="011E0251" w:rsidR="001C2280" w:rsidRDefault="001C2280" w:rsidP="001C2280">
      <w:pPr>
        <w:rPr>
          <w:lang w:val="en-US"/>
        </w:rPr>
      </w:pPr>
    </w:p>
    <w:p w14:paraId="774B9D56" w14:textId="1C1EF53F" w:rsidR="0013072D" w:rsidRDefault="0013072D" w:rsidP="001C2280">
      <w:r>
        <w:t>или</w:t>
      </w:r>
    </w:p>
    <w:p w14:paraId="6B33DE78" w14:textId="77777777" w:rsidR="0013072D" w:rsidRPr="0013072D" w:rsidRDefault="0013072D" w:rsidP="002B2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proofErr w:type="spellStart"/>
      <w:r w:rsidRPr="002B21BC">
        <w:rPr>
          <w:rFonts w:ascii="Consolas" w:hAnsi="Consolas" w:cs="Courier New"/>
          <w:color w:val="24292E"/>
          <w:sz w:val="21"/>
          <w:szCs w:val="21"/>
        </w:rPr>
        <w:t>git</w:t>
      </w:r>
      <w:proofErr w:type="spellEnd"/>
      <w:r w:rsidRPr="002B21BC">
        <w:rPr>
          <w:rFonts w:ascii="Consolas" w:hAnsi="Consolas" w:cs="Courier New"/>
          <w:color w:val="24292E"/>
          <w:sz w:val="21"/>
          <w:szCs w:val="21"/>
        </w:rPr>
        <w:t xml:space="preserve"> </w:t>
      </w:r>
      <w:proofErr w:type="spellStart"/>
      <w:r w:rsidRPr="002B21BC">
        <w:rPr>
          <w:rFonts w:ascii="Consolas" w:hAnsi="Consolas" w:cs="Courier New"/>
          <w:color w:val="24292E"/>
          <w:sz w:val="21"/>
          <w:szCs w:val="21"/>
        </w:rPr>
        <w:t>remote</w:t>
      </w:r>
      <w:proofErr w:type="spellEnd"/>
      <w:r w:rsidRPr="002B21BC">
        <w:rPr>
          <w:rFonts w:ascii="Consolas" w:hAnsi="Consolas" w:cs="Courier New"/>
          <w:color w:val="24292E"/>
          <w:sz w:val="21"/>
          <w:szCs w:val="21"/>
        </w:rPr>
        <w:t xml:space="preserve"> </w:t>
      </w:r>
      <w:proofErr w:type="spellStart"/>
      <w:r w:rsidRPr="002B21BC">
        <w:rPr>
          <w:rFonts w:ascii="Consolas" w:hAnsi="Consolas" w:cs="Courier New"/>
          <w:color w:val="24292E"/>
          <w:sz w:val="21"/>
          <w:szCs w:val="21"/>
        </w:rPr>
        <w:t>add</w:t>
      </w:r>
      <w:proofErr w:type="spellEnd"/>
      <w:r w:rsidRPr="002B21BC">
        <w:rPr>
          <w:rFonts w:ascii="Consolas" w:hAnsi="Consolas" w:cs="Courier New"/>
          <w:color w:val="24292E"/>
          <w:sz w:val="21"/>
          <w:szCs w:val="21"/>
        </w:rPr>
        <w:t xml:space="preserve"> </w:t>
      </w:r>
      <w:proofErr w:type="spellStart"/>
      <w:r w:rsidRPr="002B21BC">
        <w:rPr>
          <w:rFonts w:ascii="Consolas" w:hAnsi="Consolas" w:cs="Courier New"/>
          <w:color w:val="24292E"/>
          <w:sz w:val="21"/>
          <w:szCs w:val="21"/>
        </w:rPr>
        <w:t>origin</w:t>
      </w:r>
      <w:proofErr w:type="spellEnd"/>
      <w:r w:rsidRPr="002B21BC">
        <w:rPr>
          <w:rFonts w:ascii="Consolas" w:hAnsi="Consolas" w:cs="Courier New"/>
          <w:color w:val="24292E"/>
          <w:sz w:val="21"/>
          <w:szCs w:val="21"/>
        </w:rPr>
        <w:t xml:space="preserve"> https://github.com/azureitstepkharkov/31pr12server.git</w:t>
      </w:r>
    </w:p>
    <w:p w14:paraId="60290745" w14:textId="77777777" w:rsidR="0013072D" w:rsidRPr="0013072D" w:rsidRDefault="0013072D" w:rsidP="001C2280">
      <w:pPr>
        <w:rPr>
          <w:lang w:val="en-US"/>
        </w:rPr>
      </w:pPr>
    </w:p>
    <w:p w14:paraId="7FFD7F03" w14:textId="77777777" w:rsidR="001C2280" w:rsidRDefault="001C2280" w:rsidP="001C2280">
      <w:r>
        <w:t>в мой локальный репозиторий.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1C2280" w14:paraId="4D44328B" w14:textId="77777777" w:rsidTr="0013072D">
        <w:tc>
          <w:tcPr>
            <w:tcW w:w="4248" w:type="dxa"/>
          </w:tcPr>
          <w:p w14:paraId="3AFE90E6" w14:textId="77777777" w:rsidR="001C2280" w:rsidRDefault="001C2280" w:rsidP="0013072D">
            <w:r>
              <w:t>Шаг 1. Вызвать контекстное меню на моем каталоге</w:t>
            </w:r>
          </w:p>
          <w:p w14:paraId="5309964E" w14:textId="77777777" w:rsidR="001C2280" w:rsidRPr="00844C46" w:rsidRDefault="001C2280" w:rsidP="0013072D">
            <w:r>
              <w:t xml:space="preserve">Шаг 2 Выполнить команду </w:t>
            </w:r>
            <w:r>
              <w:rPr>
                <w:lang w:val="en-US"/>
              </w:rPr>
              <w:t>Bush</w:t>
            </w:r>
            <w:r w:rsidRPr="00844C46">
              <w:t xml:space="preserve"> </w:t>
            </w:r>
            <w:r>
              <w:rPr>
                <w:lang w:val="en-US"/>
              </w:rPr>
              <w:t>Here</w:t>
            </w:r>
          </w:p>
          <w:p w14:paraId="31D80481" w14:textId="77777777" w:rsidR="001C2280" w:rsidRPr="008B61F6" w:rsidRDefault="001C2280" w:rsidP="0013072D">
            <w:r>
              <w:t xml:space="preserve">Шаг 3 в окне </w:t>
            </w:r>
            <w:r>
              <w:rPr>
                <w:lang w:val="en-US"/>
              </w:rPr>
              <w:t>Bush</w:t>
            </w:r>
            <w:r w:rsidRPr="008B61F6">
              <w:t xml:space="preserve"> </w:t>
            </w:r>
            <w:r>
              <w:t>консоли вызвать контекстное меню и выбрать пункт вставить (</w:t>
            </w:r>
            <w:r>
              <w:rPr>
                <w:lang w:val="en-US"/>
              </w:rPr>
              <w:t>shift</w:t>
            </w:r>
            <w:r w:rsidRPr="008B61F6">
              <w:t xml:space="preserve"> </w:t>
            </w:r>
            <w:r>
              <w:rPr>
                <w:lang w:val="en-US"/>
              </w:rPr>
              <w:t>insert</w:t>
            </w:r>
            <w:r>
              <w:t>)</w:t>
            </w:r>
          </w:p>
          <w:p w14:paraId="47319E5B" w14:textId="77777777" w:rsidR="001C2280" w:rsidRDefault="001C2280" w:rsidP="0013072D"/>
        </w:tc>
        <w:tc>
          <w:tcPr>
            <w:tcW w:w="6208" w:type="dxa"/>
          </w:tcPr>
          <w:p w14:paraId="5594EC90" w14:textId="77777777" w:rsidR="001C2280" w:rsidRDefault="001C2280" w:rsidP="0013072D">
            <w:r>
              <w:rPr>
                <w:noProof/>
              </w:rPr>
              <w:drawing>
                <wp:inline distT="0" distB="0" distL="0" distR="0" wp14:anchorId="599A19C3" wp14:editId="07DB4282">
                  <wp:extent cx="3604895" cy="168587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976" cy="1703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3DD5B" w14:textId="77777777" w:rsidR="001C2280" w:rsidRDefault="001C2280" w:rsidP="001C2280">
      <w:r>
        <w:rPr>
          <w:noProof/>
        </w:rPr>
        <w:lastRenderedPageBreak/>
        <w:drawing>
          <wp:inline distT="0" distB="0" distL="0" distR="0" wp14:anchorId="01932197" wp14:editId="047C3F5A">
            <wp:extent cx="6238875" cy="3752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C440" w14:textId="77777777" w:rsidR="001C2280" w:rsidRDefault="001C2280" w:rsidP="001C2280">
      <w:r>
        <w:t>“</w:t>
      </w:r>
      <w:r>
        <w:rPr>
          <w:lang w:val="en-US"/>
        </w:rPr>
        <w:t>remote</w:t>
      </w:r>
      <w:r w:rsidRPr="00715DE2">
        <w:t xml:space="preserve"> </w:t>
      </w:r>
      <w:r>
        <w:rPr>
          <w:lang w:val="en-US"/>
        </w:rPr>
        <w:t>add</w:t>
      </w:r>
      <w:r w:rsidRPr="00715DE2">
        <w:t xml:space="preserve">” </w:t>
      </w:r>
      <w:r>
        <w:t>говорит, что мы добавляем данные для  удаленного репозиторий</w:t>
      </w:r>
    </w:p>
    <w:p w14:paraId="1CF89D13" w14:textId="77777777" w:rsidR="001C2280" w:rsidRDefault="001C2280" w:rsidP="001C2280">
      <w:r>
        <w:t>“</w:t>
      </w:r>
      <w:r>
        <w:rPr>
          <w:lang w:val="en-US"/>
        </w:rPr>
        <w:t>origin</w:t>
      </w:r>
      <w:r w:rsidRPr="00715DE2">
        <w:t xml:space="preserve">” </w:t>
      </w:r>
      <w:r>
        <w:t>это псевдоним для полного пути (имени) репозитория для которого мы подготовили данные</w:t>
      </w:r>
    </w:p>
    <w:p w14:paraId="08AEA2DE" w14:textId="77777777" w:rsidR="001C2280" w:rsidRPr="00715DE2" w:rsidRDefault="001C2280" w:rsidP="001C2280">
      <w:r>
        <w:rPr>
          <w:noProof/>
        </w:rPr>
        <w:drawing>
          <wp:inline distT="0" distB="0" distL="0" distR="0" wp14:anchorId="2D971A97" wp14:editId="18E3EF5A">
            <wp:extent cx="6143625" cy="3638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E4A2" w14:textId="77777777" w:rsidR="001C2280" w:rsidRDefault="001C2280" w:rsidP="001C2280">
      <w:pPr>
        <w:rPr>
          <w:lang w:val="uk-UA"/>
        </w:rPr>
      </w:pPr>
      <w:r>
        <w:t>Команда «</w:t>
      </w:r>
      <w:r>
        <w:rPr>
          <w:lang w:val="en-US"/>
        </w:rPr>
        <w:t>push</w:t>
      </w:r>
      <w:r>
        <w:t>»</w:t>
      </w:r>
      <w:r w:rsidRPr="009C5EE6">
        <w:t xml:space="preserve"> </w:t>
      </w:r>
      <w:r>
        <w:t xml:space="preserve">и выполняет загрузку подготовленных данных в ветку </w:t>
      </w:r>
      <w:r>
        <w:rPr>
          <w:lang w:val="en-US"/>
        </w:rPr>
        <w:t>master</w:t>
      </w:r>
      <w:r w:rsidRPr="009C5EE6">
        <w:t xml:space="preserve"> (</w:t>
      </w:r>
      <w:r>
        <w:t xml:space="preserve">но </w:t>
      </w:r>
      <w:r>
        <w:rPr>
          <w:lang w:val="uk-UA"/>
        </w:rPr>
        <w:t>уже на сервере)</w:t>
      </w:r>
    </w:p>
    <w:p w14:paraId="6D11E75A" w14:textId="780D263D" w:rsidR="001C2280" w:rsidRDefault="001C2280" w:rsidP="001C2280">
      <w:r>
        <w:rPr>
          <w:lang w:val="uk-UA"/>
        </w:rPr>
        <w:t>Ключ «-</w:t>
      </w:r>
      <w:r>
        <w:rPr>
          <w:lang w:val="en-US"/>
        </w:rPr>
        <w:t>u</w:t>
      </w:r>
      <w:r>
        <w:rPr>
          <w:lang w:val="uk-UA"/>
        </w:rPr>
        <w:t>»</w:t>
      </w:r>
      <w:r w:rsidRPr="00ED5BAF">
        <w:t xml:space="preserve"> </w:t>
      </w:r>
      <w:r>
        <w:t>ос</w:t>
      </w:r>
      <w:r w:rsidR="005C5C9A">
        <w:t>во</w:t>
      </w:r>
      <w:bookmarkStart w:id="0" w:name="_GoBack"/>
      <w:bookmarkEnd w:id="0"/>
      <w:r>
        <w:t xml:space="preserve">бождает нас от дальнейшей необходимости после команды </w:t>
      </w:r>
      <w:r>
        <w:rPr>
          <w:lang w:val="en-US"/>
        </w:rPr>
        <w:t>push</w:t>
      </w:r>
      <w:r w:rsidRPr="00ED5BAF">
        <w:t xml:space="preserve"> </w:t>
      </w:r>
      <w:r>
        <w:t xml:space="preserve">указывать </w:t>
      </w:r>
      <w:r w:rsidRPr="00ED5BAF">
        <w:t xml:space="preserve">псевдоним </w:t>
      </w:r>
      <w:r>
        <w:rPr>
          <w:lang w:val="en-US"/>
        </w:rPr>
        <w:t>origin</w:t>
      </w:r>
      <w:r w:rsidRPr="00ED5BAF">
        <w:t xml:space="preserve"> </w:t>
      </w:r>
      <w:r>
        <w:t xml:space="preserve">и </w:t>
      </w:r>
      <w:proofErr w:type="spellStart"/>
      <w:r>
        <w:rPr>
          <w:lang w:val="uk-UA"/>
        </w:rPr>
        <w:t>имя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основной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ветки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master</w:t>
      </w:r>
      <w:r w:rsidRPr="00B731D4">
        <w:t xml:space="preserve">, то есть теперь каждый </w:t>
      </w:r>
      <w:r>
        <w:rPr>
          <w:lang w:val="en-US"/>
        </w:rPr>
        <w:t>push</w:t>
      </w:r>
      <w:r w:rsidRPr="00B731D4">
        <w:t xml:space="preserve"> </w:t>
      </w:r>
      <w:r>
        <w:t>это</w:t>
      </w:r>
    </w:p>
    <w:p w14:paraId="62E552FE" w14:textId="77777777" w:rsidR="001C2280" w:rsidRPr="00B731D4" w:rsidRDefault="001C2280" w:rsidP="001C2280">
      <w:pPr>
        <w:rPr>
          <w:lang w:val="en-US"/>
        </w:rPr>
      </w:pPr>
      <w:r>
        <w:rPr>
          <w:lang w:val="en-US"/>
        </w:rPr>
        <w:t>git push origin master</w:t>
      </w:r>
    </w:p>
    <w:p w14:paraId="12ADB850" w14:textId="77777777" w:rsidR="001C2280" w:rsidRDefault="001C2280" w:rsidP="001C2280">
      <w:r>
        <w:rPr>
          <w:noProof/>
        </w:rPr>
        <w:lastRenderedPageBreak/>
        <w:drawing>
          <wp:inline distT="0" distB="0" distL="0" distR="0" wp14:anchorId="7B6217BC" wp14:editId="7D358D27">
            <wp:extent cx="6257925" cy="39147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86F7" w14:textId="77777777" w:rsidR="001C2280" w:rsidRDefault="001C2280" w:rsidP="001C2280">
      <w:r>
        <w:rPr>
          <w:noProof/>
        </w:rPr>
        <w:drawing>
          <wp:inline distT="0" distB="0" distL="0" distR="0" wp14:anchorId="0A751186" wp14:editId="482DFB00">
            <wp:extent cx="6200775" cy="3714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8A85" w14:textId="6763DB8B" w:rsidR="001C2280" w:rsidRDefault="001C2280" w:rsidP="001C2280">
      <w:r>
        <w:t xml:space="preserve">После обновления страницы нашего проекта в </w:t>
      </w:r>
      <w:r>
        <w:rPr>
          <w:lang w:val="en-US"/>
        </w:rPr>
        <w:t>GitHub</w:t>
      </w:r>
      <w:r w:rsidRPr="001754A9">
        <w:t xml:space="preserve"> </w:t>
      </w:r>
      <w:r>
        <w:t>мы увид</w:t>
      </w:r>
      <w:r w:rsidR="0013072D">
        <w:t>и</w:t>
      </w:r>
      <w:r>
        <w:t>м историю наших коммитов и получим возможность клонировать проект.</w:t>
      </w:r>
    </w:p>
    <w:p w14:paraId="70E0F385" w14:textId="77777777" w:rsidR="001C2280" w:rsidRPr="001754A9" w:rsidRDefault="001C2280" w:rsidP="001C2280">
      <w:r>
        <w:rPr>
          <w:noProof/>
        </w:rPr>
        <w:lastRenderedPageBreak/>
        <w:drawing>
          <wp:inline distT="0" distB="0" distL="0" distR="0" wp14:anchorId="2703071E" wp14:editId="3A34D4C1">
            <wp:extent cx="5334000" cy="2911122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3876" cy="29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220B" w14:textId="77777777" w:rsidR="001C2280" w:rsidRPr="007834A7" w:rsidRDefault="001C2280" w:rsidP="001C2280">
      <w:r>
        <w:rPr>
          <w:noProof/>
        </w:rPr>
        <w:drawing>
          <wp:inline distT="0" distB="0" distL="0" distR="0" wp14:anchorId="17D2B533" wp14:editId="097E2B24">
            <wp:extent cx="3648075" cy="17409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4925" cy="17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A2B0" w14:textId="77777777" w:rsidR="001C2280" w:rsidRDefault="001C2280" w:rsidP="001C2280">
      <w:r>
        <w:t xml:space="preserve">Клонирование проекта можно выполнить используя как консоль управления, </w:t>
      </w:r>
    </w:p>
    <w:p w14:paraId="3CBF1799" w14:textId="77777777" w:rsidR="001C2280" w:rsidRDefault="001C2280" w:rsidP="001C2280">
      <w:r>
        <w:rPr>
          <w:noProof/>
        </w:rPr>
        <w:drawing>
          <wp:inline distT="0" distB="0" distL="0" distR="0" wp14:anchorId="4849ADBD" wp14:editId="4D9B0533">
            <wp:extent cx="5676900" cy="1095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2FD6" w14:textId="77777777" w:rsidR="001C2280" w:rsidRPr="00BC6B5A" w:rsidRDefault="001C2280" w:rsidP="001C2280">
      <w:pPr>
        <w:rPr>
          <w:lang w:val="en-US"/>
        </w:rPr>
      </w:pPr>
      <w:r>
        <w:rPr>
          <w:lang w:val="uk-UA"/>
        </w:rPr>
        <w:t xml:space="preserve">Команда </w:t>
      </w:r>
      <w:r>
        <w:rPr>
          <w:lang w:val="en-US"/>
        </w:rPr>
        <w:t>git clone</w:t>
      </w:r>
    </w:p>
    <w:p w14:paraId="37ACE3C2" w14:textId="77777777" w:rsidR="001C2280" w:rsidRDefault="001C2280" w:rsidP="001C2280">
      <w:r>
        <w:rPr>
          <w:noProof/>
        </w:rPr>
        <w:drawing>
          <wp:inline distT="0" distB="0" distL="0" distR="0" wp14:anchorId="4F2351B0" wp14:editId="1901B6D0">
            <wp:extent cx="4314825" cy="279704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9850" cy="280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5A19" w14:textId="77777777" w:rsidR="001C2280" w:rsidRPr="00606742" w:rsidRDefault="001C2280" w:rsidP="001C2280">
      <w:r>
        <w:t xml:space="preserve">так и клиент </w:t>
      </w:r>
      <w:proofErr w:type="spellStart"/>
      <w:r>
        <w:rPr>
          <w:lang w:val="en-US"/>
        </w:rPr>
        <w:t>TortoiseGit</w:t>
      </w:r>
      <w:proofErr w:type="spellEnd"/>
      <w:r w:rsidRPr="00606742">
        <w:t>:</w:t>
      </w:r>
    </w:p>
    <w:p w14:paraId="684F5C01" w14:textId="77777777" w:rsidR="001C2280" w:rsidRDefault="001C2280" w:rsidP="001C2280">
      <w:r>
        <w:rPr>
          <w:noProof/>
        </w:rPr>
        <w:lastRenderedPageBreak/>
        <w:drawing>
          <wp:inline distT="0" distB="0" distL="0" distR="0" wp14:anchorId="71CF1649" wp14:editId="3096EEB9">
            <wp:extent cx="3629025" cy="1162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73FF" w14:textId="77777777" w:rsidR="001C2280" w:rsidRDefault="001C2280" w:rsidP="001C2280"/>
    <w:p w14:paraId="7F33CB1C" w14:textId="77777777" w:rsidR="001C2280" w:rsidRPr="007834A7" w:rsidRDefault="001C2280" w:rsidP="001C2280"/>
    <w:p w14:paraId="0103EA56" w14:textId="77777777" w:rsidR="001C2280" w:rsidRDefault="001C2280" w:rsidP="001C2280">
      <w:pPr>
        <w:rPr>
          <w:lang w:val="en-US"/>
        </w:rPr>
      </w:pPr>
      <w:r w:rsidRPr="00E354E7">
        <w:rPr>
          <w:b/>
          <w:sz w:val="32"/>
          <w:szCs w:val="32"/>
        </w:rPr>
        <w:t xml:space="preserve">Основы работы с </w:t>
      </w:r>
      <w:proofErr w:type="spellStart"/>
      <w:r w:rsidRPr="00E354E7">
        <w:rPr>
          <w:b/>
          <w:sz w:val="32"/>
          <w:szCs w:val="32"/>
        </w:rPr>
        <w:t>Git</w:t>
      </w:r>
      <w:proofErr w:type="spellEnd"/>
      <w:r w:rsidRPr="00E354E7">
        <w:rPr>
          <w:b/>
          <w:sz w:val="32"/>
          <w:szCs w:val="32"/>
        </w:rPr>
        <w:t xml:space="preserve"> в режиме нескольких веток: dev и master</w:t>
      </w:r>
    </w:p>
    <w:p w14:paraId="0E418DC8" w14:textId="77777777" w:rsidR="001C2280" w:rsidRPr="00844C46" w:rsidRDefault="001C2280" w:rsidP="001C2280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57"/>
        <w:gridCol w:w="7026"/>
      </w:tblGrid>
      <w:tr w:rsidR="001C2280" w14:paraId="1B884E9D" w14:textId="77777777" w:rsidTr="0013072D">
        <w:tc>
          <w:tcPr>
            <w:tcW w:w="5228" w:type="dxa"/>
          </w:tcPr>
          <w:p w14:paraId="03E8EF67" w14:textId="77777777" w:rsidR="001C2280" w:rsidRPr="00805375" w:rsidRDefault="001C2280" w:rsidP="0013072D">
            <w:pPr>
              <w:rPr>
                <w:lang w:val="en-US"/>
              </w:rPr>
            </w:pPr>
            <w:r w:rsidRPr="00805375">
              <w:rPr>
                <w:lang w:val="en-US"/>
              </w:rPr>
              <w:t>git branch</w:t>
            </w:r>
          </w:p>
          <w:p w14:paraId="1A34F4CF" w14:textId="77777777" w:rsidR="001C2280" w:rsidRPr="00805375" w:rsidRDefault="001C2280" w:rsidP="0013072D">
            <w:pPr>
              <w:rPr>
                <w:lang w:val="en-US"/>
              </w:rPr>
            </w:pPr>
            <w:r w:rsidRPr="00805375">
              <w:rPr>
                <w:lang w:val="en-US"/>
              </w:rPr>
              <w:t>git branch dev1</w:t>
            </w:r>
          </w:p>
          <w:p w14:paraId="7CA075BC" w14:textId="77777777" w:rsidR="001C2280" w:rsidRPr="00805375" w:rsidRDefault="001C2280" w:rsidP="0013072D">
            <w:pPr>
              <w:rPr>
                <w:lang w:val="en-US"/>
              </w:rPr>
            </w:pPr>
            <w:r w:rsidRPr="00805375">
              <w:rPr>
                <w:lang w:val="en-US"/>
              </w:rPr>
              <w:t>git branch</w:t>
            </w:r>
          </w:p>
          <w:p w14:paraId="32D1AF43" w14:textId="77777777" w:rsidR="001C2280" w:rsidRDefault="001C2280" w:rsidP="0013072D">
            <w:pPr>
              <w:rPr>
                <w:lang w:val="en-US"/>
              </w:rPr>
            </w:pPr>
            <w:r w:rsidRPr="00805375">
              <w:rPr>
                <w:lang w:val="en-US"/>
              </w:rPr>
              <w:t>git checkout dev1</w:t>
            </w:r>
          </w:p>
        </w:tc>
        <w:tc>
          <w:tcPr>
            <w:tcW w:w="5228" w:type="dxa"/>
          </w:tcPr>
          <w:p w14:paraId="313D663F" w14:textId="77777777" w:rsidR="001C2280" w:rsidRDefault="001C2280" w:rsidP="0013072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95100F5" wp14:editId="239E7100">
                  <wp:extent cx="4324350" cy="2826898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516" cy="283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C9AB3" w14:textId="77777777" w:rsidR="001C2280" w:rsidRDefault="001C2280" w:rsidP="001C2280">
      <w:pPr>
        <w:rPr>
          <w:lang w:val="en-US"/>
        </w:rPr>
      </w:pPr>
    </w:p>
    <w:p w14:paraId="4B07B1AC" w14:textId="77777777" w:rsidR="00F200C7" w:rsidRPr="00F200C7" w:rsidRDefault="00F200C7" w:rsidP="00130268"/>
    <w:sectPr w:rsidR="00F200C7" w:rsidRPr="00F200C7" w:rsidSect="00A97AF5">
      <w:headerReference w:type="default" r:id="rId58"/>
      <w:footerReference w:type="default" r:id="rId59"/>
      <w:endnotePr>
        <w:numFmt w:val="decimal"/>
      </w:endnotePr>
      <w:pgSz w:w="11907" w:h="16840" w:code="9"/>
      <w:pgMar w:top="720" w:right="720" w:bottom="720" w:left="720" w:header="397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7A7BA0" w14:textId="77777777" w:rsidR="00086DC5" w:rsidRDefault="00086DC5">
      <w:r>
        <w:separator/>
      </w:r>
    </w:p>
  </w:endnote>
  <w:endnote w:type="continuationSeparator" w:id="0">
    <w:p w14:paraId="1B28A088" w14:textId="77777777" w:rsidR="00086DC5" w:rsidRDefault="00086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392"/>
      <w:gridCol w:w="3721"/>
      <w:gridCol w:w="3381"/>
    </w:tblGrid>
    <w:tr w:rsidR="0013072D" w14:paraId="52E006C5" w14:textId="77777777" w:rsidTr="00D06356">
      <w:tc>
        <w:tcPr>
          <w:tcW w:w="3392" w:type="dxa"/>
          <w:tcBorders>
            <w:top w:val="single" w:sz="4" w:space="0" w:color="auto"/>
          </w:tcBorders>
        </w:tcPr>
        <w:p w14:paraId="5CDAA117" w14:textId="0A32BAD2" w:rsidR="0013072D" w:rsidRPr="00BC5B3C" w:rsidRDefault="0013072D" w:rsidP="00BC5B3C">
          <w:pPr>
            <w:pStyle w:val="a5"/>
            <w:rPr>
              <w:sz w:val="14"/>
            </w:rPr>
          </w:pPr>
          <w:r>
            <w:rPr>
              <w:noProof/>
              <w:sz w:val="14"/>
            </w:rPr>
            <w:fldChar w:fldCharType="begin"/>
          </w:r>
          <w:r>
            <w:rPr>
              <w:noProof/>
              <w:sz w:val="14"/>
            </w:rPr>
            <w:instrText xml:space="preserve"> SAVEDATE  \* MERGEFORMAT </w:instrText>
          </w:r>
          <w:r>
            <w:rPr>
              <w:noProof/>
              <w:sz w:val="14"/>
            </w:rPr>
            <w:fldChar w:fldCharType="separate"/>
          </w:r>
          <w:r>
            <w:rPr>
              <w:noProof/>
              <w:sz w:val="14"/>
            </w:rPr>
            <w:t>20.07.2019 7:30:00</w:t>
          </w:r>
          <w:r>
            <w:rPr>
              <w:noProof/>
              <w:sz w:val="14"/>
            </w:rPr>
            <w:fldChar w:fldCharType="end"/>
          </w:r>
        </w:p>
      </w:tc>
      <w:tc>
        <w:tcPr>
          <w:tcW w:w="3721" w:type="dxa"/>
          <w:tcBorders>
            <w:top w:val="single" w:sz="4" w:space="0" w:color="auto"/>
          </w:tcBorders>
        </w:tcPr>
        <w:p w14:paraId="4A62E0F3" w14:textId="77777777" w:rsidR="0013072D" w:rsidRPr="00BC5B3C" w:rsidRDefault="0013072D" w:rsidP="004F40A3">
          <w:pPr>
            <w:pStyle w:val="a5"/>
            <w:jc w:val="center"/>
          </w:pPr>
          <w:hyperlink r:id="rId1" w:history="1">
            <w:r>
              <w:rPr>
                <w:rStyle w:val="af9"/>
              </w:rPr>
              <w:t>https://www.facebook.com/artik.chistyakov</w:t>
            </w:r>
          </w:hyperlink>
        </w:p>
      </w:tc>
      <w:tc>
        <w:tcPr>
          <w:tcW w:w="3381" w:type="dxa"/>
          <w:tcBorders>
            <w:top w:val="single" w:sz="4" w:space="0" w:color="auto"/>
          </w:tcBorders>
        </w:tcPr>
        <w:p w14:paraId="4E5CA2D8" w14:textId="77777777" w:rsidR="0013072D" w:rsidRPr="00BC5B3C" w:rsidRDefault="0013072D" w:rsidP="00B72997">
          <w:pPr>
            <w:pStyle w:val="a5"/>
            <w:jc w:val="right"/>
            <w:rPr>
              <w:sz w:val="14"/>
            </w:rPr>
          </w:pPr>
          <w:r>
            <w:rPr>
              <w:sz w:val="14"/>
            </w:rPr>
            <w:t>"</w:t>
          </w:r>
          <w:r>
            <w:rPr>
              <w:sz w:val="14"/>
              <w:lang w:val="en-US"/>
            </w:rPr>
            <w:t>A.K</w:t>
          </w:r>
          <w:r>
            <w:rPr>
              <w:sz w:val="14"/>
            </w:rPr>
            <w:t>"</w:t>
          </w:r>
          <w:r w:rsidRPr="00BC5B3C">
            <w:rPr>
              <w:sz w:val="14"/>
            </w:rPr>
            <w:t xml:space="preserve"> – </w:t>
          </w:r>
          <w:r>
            <w:rPr>
              <w:sz w:val="14"/>
              <w:lang w:val="en-US"/>
            </w:rPr>
            <w:t>*</w:t>
          </w:r>
          <w:r w:rsidRPr="00BC5B3C">
            <w:rPr>
              <w:sz w:val="14"/>
            </w:rPr>
            <w:t>.</w:t>
          </w:r>
          <w:r>
            <w:rPr>
              <w:sz w:val="14"/>
              <w:lang w:val="en-US"/>
            </w:rPr>
            <w:t>*</w:t>
          </w:r>
          <w:r>
            <w:rPr>
              <w:sz w:val="14"/>
            </w:rPr>
            <w:t>.</w:t>
          </w:r>
          <w:r w:rsidRPr="00BC5B3C">
            <w:rPr>
              <w:sz w:val="14"/>
            </w:rPr>
            <w:t xml:space="preserve"> </w:t>
          </w:r>
          <w:r>
            <w:rPr>
              <w:sz w:val="14"/>
              <w:szCs w:val="14"/>
            </w:rPr>
            <w:sym w:font="Wingdings 2" w:char="F027"/>
          </w:r>
          <w:r>
            <w:rPr>
              <w:sz w:val="14"/>
            </w:rPr>
            <w:t xml:space="preserve"> </w:t>
          </w:r>
          <w:r>
            <w:rPr>
              <w:b/>
              <w:sz w:val="14"/>
            </w:rPr>
            <w:t>(0</w:t>
          </w:r>
          <w:r>
            <w:rPr>
              <w:b/>
              <w:sz w:val="14"/>
              <w:lang w:val="en-US"/>
            </w:rPr>
            <w:t>7</w:t>
          </w:r>
          <w:r w:rsidRPr="004F40A3">
            <w:rPr>
              <w:b/>
              <w:sz w:val="14"/>
            </w:rPr>
            <w:t xml:space="preserve">3) </w:t>
          </w:r>
          <w:r>
            <w:rPr>
              <w:b/>
              <w:sz w:val="14"/>
              <w:lang w:val="en-US"/>
            </w:rPr>
            <w:t>500-444-2</w:t>
          </w:r>
          <w:r w:rsidRPr="00BC5B3C">
            <w:rPr>
              <w:sz w:val="14"/>
            </w:rPr>
            <w:t xml:space="preserve"> </w:t>
          </w:r>
        </w:p>
      </w:tc>
    </w:tr>
  </w:tbl>
  <w:p w14:paraId="77708649" w14:textId="77777777" w:rsidR="0013072D" w:rsidRDefault="0013072D">
    <w:pPr>
      <w:pStyle w:val="a5"/>
      <w:jc w:val="center"/>
      <w:rPr>
        <w:sz w:val="16"/>
      </w:rPr>
    </w:pPr>
    <w:hyperlink r:id="rId2" w:history="1">
      <w:r>
        <w:rPr>
          <w:rStyle w:val="af9"/>
        </w:rPr>
        <w:t>https://itstep.kh.ua/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F4C20" w14:textId="77777777" w:rsidR="00086DC5" w:rsidRDefault="00086DC5">
      <w:r>
        <w:separator/>
      </w:r>
    </w:p>
  </w:footnote>
  <w:footnote w:type="continuationSeparator" w:id="0">
    <w:p w14:paraId="7EDC1A84" w14:textId="77777777" w:rsidR="00086DC5" w:rsidRDefault="00086D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27" w:type="dxa"/>
      <w:tblBorders>
        <w:bottom w:val="double" w:sz="4" w:space="0" w:color="auto"/>
      </w:tblBorders>
      <w:tblLayout w:type="fixed"/>
      <w:tblLook w:val="0000" w:firstRow="0" w:lastRow="0" w:firstColumn="0" w:lastColumn="0" w:noHBand="0" w:noVBand="0"/>
    </w:tblPr>
    <w:tblGrid>
      <w:gridCol w:w="5070"/>
      <w:gridCol w:w="1417"/>
      <w:gridCol w:w="863"/>
      <w:gridCol w:w="2977"/>
    </w:tblGrid>
    <w:tr w:rsidR="0013072D" w14:paraId="3609D7B5" w14:textId="77777777" w:rsidTr="00E02967">
      <w:tc>
        <w:tcPr>
          <w:tcW w:w="5070" w:type="dxa"/>
          <w:tcBorders>
            <w:bottom w:val="double" w:sz="4" w:space="0" w:color="auto"/>
          </w:tcBorders>
        </w:tcPr>
        <w:p w14:paraId="312E86D6" w14:textId="27E48934" w:rsidR="0013072D" w:rsidRPr="00D36113" w:rsidRDefault="0013072D">
          <w:pPr>
            <w:pStyle w:val="a3"/>
            <w:rPr>
              <w:sz w:val="16"/>
              <w:szCs w:val="16"/>
            </w:rPr>
          </w:pPr>
          <w:r w:rsidRPr="00D36113">
            <w:rPr>
              <w:sz w:val="16"/>
              <w:szCs w:val="16"/>
            </w:rPr>
            <w:fldChar w:fldCharType="begin"/>
          </w:r>
          <w:r w:rsidRPr="00D36113">
            <w:rPr>
              <w:sz w:val="16"/>
              <w:szCs w:val="16"/>
            </w:rPr>
            <w:instrText xml:space="preserve"> FILENAME \* FirstCap \* MERGEFORMAT </w:instrText>
          </w:r>
          <w:r w:rsidRPr="00D36113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Введение в STL для студентов.docx</w:t>
          </w:r>
          <w:r w:rsidRPr="00D36113">
            <w:rPr>
              <w:noProof/>
              <w:sz w:val="16"/>
              <w:szCs w:val="16"/>
            </w:rPr>
            <w:fldChar w:fldCharType="end"/>
          </w:r>
          <w:r w:rsidRPr="00D36113">
            <w:rPr>
              <w:noProof/>
              <w:sz w:val="16"/>
              <w:szCs w:val="16"/>
            </w:rPr>
            <w:t xml:space="preserve">   V- </w:t>
          </w:r>
          <w:r w:rsidRPr="00D36113">
            <w:rPr>
              <w:noProof/>
              <w:sz w:val="16"/>
              <w:szCs w:val="16"/>
            </w:rPr>
            <w:fldChar w:fldCharType="begin"/>
          </w:r>
          <w:r w:rsidRPr="00D36113">
            <w:rPr>
              <w:noProof/>
              <w:sz w:val="16"/>
              <w:szCs w:val="16"/>
            </w:rPr>
            <w:instrText xml:space="preserve"> =</w:instrText>
          </w:r>
          <w:r w:rsidRPr="00D36113">
            <w:rPr>
              <w:sz w:val="16"/>
              <w:szCs w:val="16"/>
            </w:rPr>
            <w:fldChar w:fldCharType="begin"/>
          </w:r>
          <w:r w:rsidRPr="00D36113">
            <w:rPr>
              <w:sz w:val="16"/>
              <w:szCs w:val="16"/>
            </w:rPr>
            <w:instrText xml:space="preserve"> REVNUM  \* MERGEFORMAT </w:instrText>
          </w:r>
          <w:r w:rsidRPr="00D36113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instrText>4</w:instrText>
          </w:r>
          <w:r w:rsidRPr="00D36113">
            <w:rPr>
              <w:noProof/>
              <w:sz w:val="16"/>
              <w:szCs w:val="16"/>
            </w:rPr>
            <w:fldChar w:fldCharType="end"/>
          </w:r>
          <w:r w:rsidRPr="00D36113">
            <w:rPr>
              <w:noProof/>
              <w:sz w:val="16"/>
              <w:szCs w:val="16"/>
            </w:rPr>
            <w:instrText xml:space="preserve"> /10 \* MERGEFORMAT </w:instrText>
          </w:r>
          <w:r w:rsidRPr="00D36113">
            <w:rPr>
              <w:noProof/>
              <w:sz w:val="16"/>
              <w:szCs w:val="16"/>
            </w:rPr>
            <w:fldChar w:fldCharType="separate"/>
          </w:r>
          <w:r w:rsidR="005C5C9A">
            <w:rPr>
              <w:noProof/>
              <w:sz w:val="16"/>
              <w:szCs w:val="16"/>
            </w:rPr>
            <w:t>0,4</w:t>
          </w:r>
          <w:r w:rsidRPr="00D36113">
            <w:rPr>
              <w:noProof/>
              <w:sz w:val="16"/>
              <w:szCs w:val="16"/>
            </w:rPr>
            <w:fldChar w:fldCharType="end"/>
          </w:r>
        </w:p>
      </w:tc>
      <w:tc>
        <w:tcPr>
          <w:tcW w:w="1417" w:type="dxa"/>
          <w:tcBorders>
            <w:bottom w:val="double" w:sz="4" w:space="0" w:color="auto"/>
          </w:tcBorders>
        </w:tcPr>
        <w:p w14:paraId="60F77DA2" w14:textId="77777777" w:rsidR="0013072D" w:rsidRDefault="0013072D">
          <w:pPr>
            <w:pStyle w:val="a3"/>
            <w:jc w:val="center"/>
            <w:rPr>
              <w:sz w:val="14"/>
            </w:rPr>
          </w:pPr>
          <w:proofErr w:type="spellStart"/>
          <w:r>
            <w:rPr>
              <w:sz w:val="14"/>
            </w:rPr>
            <w:t>Cтр</w:t>
          </w:r>
          <w:proofErr w:type="spellEnd"/>
          <w:r>
            <w:rPr>
              <w:sz w:val="14"/>
              <w:lang w:val="en-US"/>
            </w:rPr>
            <w:t xml:space="preserve">. </w:t>
          </w:r>
          <w:r>
            <w:rPr>
              <w:rStyle w:val="a7"/>
              <w:sz w:val="14"/>
              <w:lang w:val="en-US"/>
            </w:rPr>
            <w:fldChar w:fldCharType="begin"/>
          </w:r>
          <w:r>
            <w:rPr>
              <w:rStyle w:val="a7"/>
              <w:sz w:val="14"/>
              <w:lang w:val="en-US"/>
            </w:rPr>
            <w:instrText xml:space="preserve"> PAGE </w:instrText>
          </w:r>
          <w:r>
            <w:rPr>
              <w:rStyle w:val="a7"/>
              <w:sz w:val="14"/>
              <w:lang w:val="en-US"/>
            </w:rPr>
            <w:fldChar w:fldCharType="separate"/>
          </w:r>
          <w:r>
            <w:rPr>
              <w:rStyle w:val="a7"/>
              <w:noProof/>
              <w:sz w:val="14"/>
              <w:lang w:val="en-US"/>
            </w:rPr>
            <w:t>12</w:t>
          </w:r>
          <w:r>
            <w:rPr>
              <w:rStyle w:val="a7"/>
              <w:sz w:val="14"/>
              <w:lang w:val="en-US"/>
            </w:rPr>
            <w:fldChar w:fldCharType="end"/>
          </w:r>
          <w:r>
            <w:rPr>
              <w:sz w:val="14"/>
            </w:rPr>
            <w:t xml:space="preserve"> из </w:t>
          </w:r>
          <w:r>
            <w:rPr>
              <w:noProof/>
              <w:sz w:val="14"/>
            </w:rPr>
            <w:fldChar w:fldCharType="begin"/>
          </w:r>
          <w:r>
            <w:rPr>
              <w:noProof/>
              <w:sz w:val="14"/>
            </w:rPr>
            <w:instrText xml:space="preserve"> NUMPAGES  \* MERGEFORMAT </w:instrText>
          </w:r>
          <w:r>
            <w:rPr>
              <w:noProof/>
              <w:sz w:val="14"/>
            </w:rPr>
            <w:fldChar w:fldCharType="separate"/>
          </w:r>
          <w:r>
            <w:rPr>
              <w:noProof/>
              <w:sz w:val="14"/>
            </w:rPr>
            <w:t>13</w:t>
          </w:r>
          <w:r>
            <w:rPr>
              <w:noProof/>
              <w:sz w:val="14"/>
            </w:rPr>
            <w:fldChar w:fldCharType="end"/>
          </w:r>
        </w:p>
      </w:tc>
      <w:tc>
        <w:tcPr>
          <w:tcW w:w="863" w:type="dxa"/>
          <w:tcBorders>
            <w:bottom w:val="double" w:sz="4" w:space="0" w:color="auto"/>
          </w:tcBorders>
        </w:tcPr>
        <w:p w14:paraId="119B8B0B" w14:textId="77777777" w:rsidR="0013072D" w:rsidRDefault="0013072D">
          <w:pPr>
            <w:pStyle w:val="a3"/>
            <w:jc w:val="right"/>
            <w:rPr>
              <w:sz w:val="14"/>
            </w:rPr>
          </w:pPr>
        </w:p>
      </w:tc>
      <w:tc>
        <w:tcPr>
          <w:tcW w:w="2977" w:type="dxa"/>
          <w:tcBorders>
            <w:bottom w:val="double" w:sz="4" w:space="0" w:color="auto"/>
          </w:tcBorders>
        </w:tcPr>
        <w:p w14:paraId="1731DAA6" w14:textId="77777777" w:rsidR="0013072D" w:rsidRPr="00E02967" w:rsidRDefault="0013072D">
          <w:pPr>
            <w:pStyle w:val="a3"/>
            <w:jc w:val="right"/>
            <w:rPr>
              <w:sz w:val="14"/>
              <w:lang w:val="en-US"/>
            </w:rPr>
          </w:pPr>
          <w:r>
            <w:rPr>
              <w:rFonts w:eastAsiaTheme="minorEastAsia" w:cstheme="minorHAnsi"/>
              <w:noProof/>
              <w:lang w:val="en-US"/>
            </w:rPr>
            <w:t>artem.konstantinovich@ukr.net</w:t>
          </w:r>
        </w:p>
        <w:p w14:paraId="6E9DC7E0" w14:textId="77777777" w:rsidR="0013072D" w:rsidRDefault="0013072D">
          <w:pPr>
            <w:pStyle w:val="a3"/>
            <w:jc w:val="right"/>
            <w:rPr>
              <w:sz w:val="4"/>
            </w:rPr>
          </w:pPr>
        </w:p>
      </w:tc>
    </w:tr>
  </w:tbl>
  <w:p w14:paraId="32A513FF" w14:textId="77777777" w:rsidR="0013072D" w:rsidRDefault="0013072D">
    <w:pPr>
      <w:pStyle w:val="a3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45E54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1406C3"/>
    <w:multiLevelType w:val="hybridMultilevel"/>
    <w:tmpl w:val="75BC52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9A071F2"/>
    <w:multiLevelType w:val="hybridMultilevel"/>
    <w:tmpl w:val="4FBEADC4"/>
    <w:lvl w:ilvl="0" w:tplc="DB643A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0C6C9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11A065D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465CB63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CAC8FFD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0CA68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8F3EB33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676EE9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80F26D2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 w15:restartNumberingAfterBreak="0">
    <w:nsid w:val="11D849EB"/>
    <w:multiLevelType w:val="hybridMultilevel"/>
    <w:tmpl w:val="01A0A2C8"/>
    <w:lvl w:ilvl="0" w:tplc="DB643A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43D2AF4"/>
    <w:multiLevelType w:val="hybridMultilevel"/>
    <w:tmpl w:val="2EB0791C"/>
    <w:lvl w:ilvl="0" w:tplc="DB643A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1FF70C07"/>
    <w:multiLevelType w:val="hybridMultilevel"/>
    <w:tmpl w:val="14F8D7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28952748"/>
    <w:multiLevelType w:val="hybridMultilevel"/>
    <w:tmpl w:val="3A80CC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7" w15:restartNumberingAfterBreak="0">
    <w:nsid w:val="29DE54AC"/>
    <w:multiLevelType w:val="hybridMultilevel"/>
    <w:tmpl w:val="18967DA0"/>
    <w:lvl w:ilvl="0" w:tplc="DB643A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2CF024D4"/>
    <w:multiLevelType w:val="hybridMultilevel"/>
    <w:tmpl w:val="921269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7C700EE"/>
    <w:multiLevelType w:val="hybridMultilevel"/>
    <w:tmpl w:val="75362B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B7E039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C955C66"/>
    <w:multiLevelType w:val="hybridMultilevel"/>
    <w:tmpl w:val="09B24496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A37559A"/>
    <w:multiLevelType w:val="hybridMultilevel"/>
    <w:tmpl w:val="907E9C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4B3D31BB"/>
    <w:multiLevelType w:val="hybridMultilevel"/>
    <w:tmpl w:val="0B1C9B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C452928"/>
    <w:multiLevelType w:val="hybridMultilevel"/>
    <w:tmpl w:val="2D30E3F2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0D25409"/>
    <w:multiLevelType w:val="hybridMultilevel"/>
    <w:tmpl w:val="624EDBDA"/>
    <w:lvl w:ilvl="0" w:tplc="75FE0AC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6" w15:restartNumberingAfterBreak="0">
    <w:nsid w:val="58770E30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7" w15:restartNumberingAfterBreak="0">
    <w:nsid w:val="5A5B0B60"/>
    <w:multiLevelType w:val="hybridMultilevel"/>
    <w:tmpl w:val="2B7C81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678D6AC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6EB57526"/>
    <w:multiLevelType w:val="hybridMultilevel"/>
    <w:tmpl w:val="F33C019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704846D7"/>
    <w:multiLevelType w:val="hybridMultilevel"/>
    <w:tmpl w:val="25E2B9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10E7DE5"/>
    <w:multiLevelType w:val="hybridMultilevel"/>
    <w:tmpl w:val="B5562C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12316D6"/>
    <w:multiLevelType w:val="hybridMultilevel"/>
    <w:tmpl w:val="64A2FA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799C3148"/>
    <w:multiLevelType w:val="multilevel"/>
    <w:tmpl w:val="1F02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20"/>
  </w:num>
  <w:num w:numId="7">
    <w:abstractNumId w:val="11"/>
  </w:num>
  <w:num w:numId="8">
    <w:abstractNumId w:val="23"/>
  </w:num>
  <w:num w:numId="9">
    <w:abstractNumId w:val="16"/>
  </w:num>
  <w:num w:numId="10">
    <w:abstractNumId w:val="15"/>
  </w:num>
  <w:num w:numId="11">
    <w:abstractNumId w:val="9"/>
  </w:num>
  <w:num w:numId="12">
    <w:abstractNumId w:val="2"/>
  </w:num>
  <w:num w:numId="13">
    <w:abstractNumId w:val="4"/>
  </w:num>
  <w:num w:numId="14">
    <w:abstractNumId w:val="7"/>
  </w:num>
  <w:num w:numId="15">
    <w:abstractNumId w:val="3"/>
  </w:num>
  <w:num w:numId="16">
    <w:abstractNumId w:val="14"/>
  </w:num>
  <w:num w:numId="17">
    <w:abstractNumId w:val="1"/>
  </w:num>
  <w:num w:numId="18">
    <w:abstractNumId w:val="19"/>
  </w:num>
  <w:num w:numId="19">
    <w:abstractNumId w:val="21"/>
  </w:num>
  <w:num w:numId="20">
    <w:abstractNumId w:val="8"/>
  </w:num>
  <w:num w:numId="21">
    <w:abstractNumId w:val="17"/>
  </w:num>
  <w:num w:numId="22">
    <w:abstractNumId w:val="12"/>
  </w:num>
  <w:num w:numId="23">
    <w:abstractNumId w:val="6"/>
  </w:num>
  <w:num w:numId="24">
    <w:abstractNumId w:val="22"/>
  </w:num>
  <w:num w:numId="25">
    <w:abstractNumId w:val="5"/>
  </w:num>
  <w:num w:numId="26">
    <w:abstractNumId w:val="18"/>
  </w:num>
  <w:num w:numId="27">
    <w:abstractNumId w:val="10"/>
  </w:num>
  <w:num w:numId="28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2997"/>
    <w:rsid w:val="000250EC"/>
    <w:rsid w:val="000261D6"/>
    <w:rsid w:val="000268DA"/>
    <w:rsid w:val="00086DC5"/>
    <w:rsid w:val="000A7583"/>
    <w:rsid w:val="000C00BC"/>
    <w:rsid w:val="000C07B4"/>
    <w:rsid w:val="000D25A4"/>
    <w:rsid w:val="000D4FC0"/>
    <w:rsid w:val="000E5DF7"/>
    <w:rsid w:val="000F51FD"/>
    <w:rsid w:val="000F5C6B"/>
    <w:rsid w:val="000F7C85"/>
    <w:rsid w:val="00113850"/>
    <w:rsid w:val="001209B1"/>
    <w:rsid w:val="00130268"/>
    <w:rsid w:val="0013072D"/>
    <w:rsid w:val="00132FE7"/>
    <w:rsid w:val="00146B69"/>
    <w:rsid w:val="001562DD"/>
    <w:rsid w:val="0016209A"/>
    <w:rsid w:val="001646C4"/>
    <w:rsid w:val="00170BA5"/>
    <w:rsid w:val="00187E23"/>
    <w:rsid w:val="001A494C"/>
    <w:rsid w:val="001B51BD"/>
    <w:rsid w:val="001C1EB7"/>
    <w:rsid w:val="001C2280"/>
    <w:rsid w:val="00204B5A"/>
    <w:rsid w:val="00206132"/>
    <w:rsid w:val="00210BB9"/>
    <w:rsid w:val="00235EDF"/>
    <w:rsid w:val="00244AFE"/>
    <w:rsid w:val="00250AC2"/>
    <w:rsid w:val="0025146B"/>
    <w:rsid w:val="00252A0B"/>
    <w:rsid w:val="00257871"/>
    <w:rsid w:val="00266CC4"/>
    <w:rsid w:val="002A7571"/>
    <w:rsid w:val="002B21BC"/>
    <w:rsid w:val="002C1970"/>
    <w:rsid w:val="003106A2"/>
    <w:rsid w:val="00312DDF"/>
    <w:rsid w:val="00315190"/>
    <w:rsid w:val="0031756A"/>
    <w:rsid w:val="00324B25"/>
    <w:rsid w:val="00332D51"/>
    <w:rsid w:val="00341EE9"/>
    <w:rsid w:val="0034360D"/>
    <w:rsid w:val="00347FC3"/>
    <w:rsid w:val="00374299"/>
    <w:rsid w:val="003755C7"/>
    <w:rsid w:val="00381CCB"/>
    <w:rsid w:val="003820B0"/>
    <w:rsid w:val="003A4538"/>
    <w:rsid w:val="003A5E28"/>
    <w:rsid w:val="003B1B35"/>
    <w:rsid w:val="003C30E7"/>
    <w:rsid w:val="003C4A69"/>
    <w:rsid w:val="00410C6E"/>
    <w:rsid w:val="004140BB"/>
    <w:rsid w:val="00444D6F"/>
    <w:rsid w:val="00465AF4"/>
    <w:rsid w:val="00497FD1"/>
    <w:rsid w:val="004B187B"/>
    <w:rsid w:val="004B73B5"/>
    <w:rsid w:val="004C7F2F"/>
    <w:rsid w:val="004E26F8"/>
    <w:rsid w:val="004E6748"/>
    <w:rsid w:val="004F40A3"/>
    <w:rsid w:val="005068FD"/>
    <w:rsid w:val="00562B0E"/>
    <w:rsid w:val="00570483"/>
    <w:rsid w:val="0059010C"/>
    <w:rsid w:val="00596B1B"/>
    <w:rsid w:val="005A3385"/>
    <w:rsid w:val="005B6BDC"/>
    <w:rsid w:val="005C5C9A"/>
    <w:rsid w:val="005F091A"/>
    <w:rsid w:val="006013D7"/>
    <w:rsid w:val="006602C1"/>
    <w:rsid w:val="00666C77"/>
    <w:rsid w:val="0068435E"/>
    <w:rsid w:val="00685363"/>
    <w:rsid w:val="006924EE"/>
    <w:rsid w:val="006A19EE"/>
    <w:rsid w:val="006B6DEB"/>
    <w:rsid w:val="006C7930"/>
    <w:rsid w:val="0072582B"/>
    <w:rsid w:val="00792EF2"/>
    <w:rsid w:val="00794B40"/>
    <w:rsid w:val="007B5079"/>
    <w:rsid w:val="007C5591"/>
    <w:rsid w:val="007D21F8"/>
    <w:rsid w:val="007F493F"/>
    <w:rsid w:val="007F6708"/>
    <w:rsid w:val="0080565E"/>
    <w:rsid w:val="008215C9"/>
    <w:rsid w:val="00821808"/>
    <w:rsid w:val="008362F2"/>
    <w:rsid w:val="0085231F"/>
    <w:rsid w:val="0086259C"/>
    <w:rsid w:val="008B67B6"/>
    <w:rsid w:val="008C3847"/>
    <w:rsid w:val="008C4550"/>
    <w:rsid w:val="008D037F"/>
    <w:rsid w:val="008E2CDC"/>
    <w:rsid w:val="008F1A5E"/>
    <w:rsid w:val="008F4967"/>
    <w:rsid w:val="008F4F0B"/>
    <w:rsid w:val="008F6833"/>
    <w:rsid w:val="00927525"/>
    <w:rsid w:val="00957876"/>
    <w:rsid w:val="00960551"/>
    <w:rsid w:val="009631D2"/>
    <w:rsid w:val="00980685"/>
    <w:rsid w:val="0099371A"/>
    <w:rsid w:val="00996036"/>
    <w:rsid w:val="009A6AEC"/>
    <w:rsid w:val="009C3788"/>
    <w:rsid w:val="009D3B81"/>
    <w:rsid w:val="009F269E"/>
    <w:rsid w:val="009F71A0"/>
    <w:rsid w:val="00A011BB"/>
    <w:rsid w:val="00A10943"/>
    <w:rsid w:val="00A212FF"/>
    <w:rsid w:val="00A23DB5"/>
    <w:rsid w:val="00A4033E"/>
    <w:rsid w:val="00A42E2C"/>
    <w:rsid w:val="00A5494E"/>
    <w:rsid w:val="00A61CC2"/>
    <w:rsid w:val="00A62D7A"/>
    <w:rsid w:val="00A663AB"/>
    <w:rsid w:val="00A81407"/>
    <w:rsid w:val="00A97AF5"/>
    <w:rsid w:val="00AB45C0"/>
    <w:rsid w:val="00AB7EAE"/>
    <w:rsid w:val="00AC3E0E"/>
    <w:rsid w:val="00AC7F96"/>
    <w:rsid w:val="00AD1C15"/>
    <w:rsid w:val="00B15317"/>
    <w:rsid w:val="00B57448"/>
    <w:rsid w:val="00B72997"/>
    <w:rsid w:val="00B86BF9"/>
    <w:rsid w:val="00BA3CD6"/>
    <w:rsid w:val="00BA7A70"/>
    <w:rsid w:val="00BB11D5"/>
    <w:rsid w:val="00BB6176"/>
    <w:rsid w:val="00BC2794"/>
    <w:rsid w:val="00BC5B3C"/>
    <w:rsid w:val="00BD0BD7"/>
    <w:rsid w:val="00BD771E"/>
    <w:rsid w:val="00C07245"/>
    <w:rsid w:val="00C1041F"/>
    <w:rsid w:val="00C34A86"/>
    <w:rsid w:val="00C35F3E"/>
    <w:rsid w:val="00C41A5B"/>
    <w:rsid w:val="00CC05BE"/>
    <w:rsid w:val="00CE25C7"/>
    <w:rsid w:val="00CE7730"/>
    <w:rsid w:val="00D06356"/>
    <w:rsid w:val="00D11FF0"/>
    <w:rsid w:val="00D14D81"/>
    <w:rsid w:val="00D16300"/>
    <w:rsid w:val="00D239E7"/>
    <w:rsid w:val="00D271EF"/>
    <w:rsid w:val="00D36113"/>
    <w:rsid w:val="00D51DA2"/>
    <w:rsid w:val="00D60A37"/>
    <w:rsid w:val="00D660E4"/>
    <w:rsid w:val="00D676A3"/>
    <w:rsid w:val="00D70463"/>
    <w:rsid w:val="00D72889"/>
    <w:rsid w:val="00D82D4B"/>
    <w:rsid w:val="00D903F9"/>
    <w:rsid w:val="00D94BA2"/>
    <w:rsid w:val="00D95E7E"/>
    <w:rsid w:val="00D9697E"/>
    <w:rsid w:val="00DA751C"/>
    <w:rsid w:val="00DD44FD"/>
    <w:rsid w:val="00DD47BD"/>
    <w:rsid w:val="00DF0EE6"/>
    <w:rsid w:val="00E02967"/>
    <w:rsid w:val="00E032D8"/>
    <w:rsid w:val="00E06701"/>
    <w:rsid w:val="00E14748"/>
    <w:rsid w:val="00E354E7"/>
    <w:rsid w:val="00E3767C"/>
    <w:rsid w:val="00E45353"/>
    <w:rsid w:val="00E51D1F"/>
    <w:rsid w:val="00E92E73"/>
    <w:rsid w:val="00E95A80"/>
    <w:rsid w:val="00EA0D8D"/>
    <w:rsid w:val="00EA388C"/>
    <w:rsid w:val="00EB4EE0"/>
    <w:rsid w:val="00ED386F"/>
    <w:rsid w:val="00EE428E"/>
    <w:rsid w:val="00EE4567"/>
    <w:rsid w:val="00EE59DE"/>
    <w:rsid w:val="00F200C7"/>
    <w:rsid w:val="00F31F46"/>
    <w:rsid w:val="00F3613A"/>
    <w:rsid w:val="00F37F86"/>
    <w:rsid w:val="00F4438F"/>
    <w:rsid w:val="00F52CEB"/>
    <w:rsid w:val="00F54AB9"/>
    <w:rsid w:val="00F60FBC"/>
    <w:rsid w:val="00F71CAD"/>
    <w:rsid w:val="00F76A95"/>
    <w:rsid w:val="00F840FC"/>
    <w:rsid w:val="00FA6116"/>
    <w:rsid w:val="00FC64BA"/>
    <w:rsid w:val="00FD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5B31672"/>
  <w15:docId w15:val="{00E8142F-A924-418B-ACB9-75E072FBD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1D6"/>
    <w:rPr>
      <w:sz w:val="20"/>
      <w:szCs w:val="20"/>
    </w:rPr>
  </w:style>
  <w:style w:type="paragraph" w:styleId="1">
    <w:name w:val="heading 1"/>
    <w:basedOn w:val="a"/>
    <w:next w:val="a"/>
    <w:link w:val="10"/>
    <w:qFormat/>
    <w:rsid w:val="000261D6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link w:val="20"/>
    <w:qFormat/>
    <w:rsid w:val="000261D6"/>
    <w:pPr>
      <w:keepNext/>
      <w:ind w:firstLine="284"/>
      <w:jc w:val="center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qFormat/>
    <w:rsid w:val="000261D6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4">
    <w:name w:val="heading 4"/>
    <w:basedOn w:val="a"/>
    <w:next w:val="a"/>
    <w:link w:val="40"/>
    <w:qFormat/>
    <w:rsid w:val="000261D6"/>
    <w:pPr>
      <w:keepNext/>
      <w:spacing w:line="216" w:lineRule="auto"/>
      <w:ind w:firstLine="284"/>
      <w:jc w:val="both"/>
      <w:outlineLvl w:val="3"/>
    </w:pPr>
    <w:rPr>
      <w:sz w:val="28"/>
    </w:rPr>
  </w:style>
  <w:style w:type="paragraph" w:styleId="5">
    <w:name w:val="heading 5"/>
    <w:basedOn w:val="a"/>
    <w:next w:val="a"/>
    <w:link w:val="50"/>
    <w:uiPriority w:val="99"/>
    <w:qFormat/>
    <w:rsid w:val="000261D6"/>
    <w:pPr>
      <w:keepNext/>
      <w:spacing w:line="216" w:lineRule="auto"/>
      <w:jc w:val="both"/>
      <w:outlineLvl w:val="4"/>
    </w:pPr>
    <w:rPr>
      <w:sz w:val="24"/>
    </w:rPr>
  </w:style>
  <w:style w:type="paragraph" w:styleId="6">
    <w:name w:val="heading 6"/>
    <w:basedOn w:val="a"/>
    <w:next w:val="a"/>
    <w:link w:val="60"/>
    <w:uiPriority w:val="99"/>
    <w:qFormat/>
    <w:rsid w:val="000261D6"/>
    <w:pPr>
      <w:keepNext/>
      <w:spacing w:line="216" w:lineRule="auto"/>
      <w:ind w:firstLine="567"/>
      <w:jc w:val="center"/>
      <w:outlineLvl w:val="5"/>
    </w:pPr>
    <w:rPr>
      <w:sz w:val="28"/>
    </w:rPr>
  </w:style>
  <w:style w:type="paragraph" w:styleId="7">
    <w:name w:val="heading 7"/>
    <w:basedOn w:val="a"/>
    <w:next w:val="a"/>
    <w:link w:val="70"/>
    <w:uiPriority w:val="99"/>
    <w:qFormat/>
    <w:rsid w:val="000261D6"/>
    <w:pPr>
      <w:keepNext/>
      <w:spacing w:line="216" w:lineRule="auto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uiPriority w:val="99"/>
    <w:qFormat/>
    <w:rsid w:val="000261D6"/>
    <w:pPr>
      <w:keepNext/>
      <w:jc w:val="both"/>
      <w:outlineLvl w:val="7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locked/>
    <w:rsid w:val="002C1970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locked/>
    <w:rsid w:val="002C1970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locked/>
    <w:rsid w:val="002C1970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locked/>
    <w:rsid w:val="002C1970"/>
    <w:rPr>
      <w:rFonts w:ascii="Calibri" w:hAnsi="Calibri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2C1970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2C1970"/>
    <w:rPr>
      <w:rFonts w:ascii="Calibri" w:hAnsi="Calibri" w:cs="Times New Roman"/>
      <w:b/>
      <w:bCs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2C1970"/>
    <w:rPr>
      <w:rFonts w:ascii="Calibri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9"/>
    <w:semiHidden/>
    <w:locked/>
    <w:rsid w:val="002C1970"/>
    <w:rPr>
      <w:rFonts w:ascii="Calibri" w:hAnsi="Calibri" w:cs="Times New Roman"/>
      <w:i/>
      <w:iCs/>
      <w:sz w:val="24"/>
      <w:szCs w:val="24"/>
    </w:rPr>
  </w:style>
  <w:style w:type="paragraph" w:styleId="a3">
    <w:name w:val="header"/>
    <w:basedOn w:val="a"/>
    <w:link w:val="a4"/>
    <w:rsid w:val="000261D6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semiHidden/>
    <w:locked/>
    <w:rsid w:val="002C1970"/>
    <w:rPr>
      <w:rFonts w:cs="Times New Roman"/>
      <w:sz w:val="20"/>
      <w:szCs w:val="20"/>
    </w:rPr>
  </w:style>
  <w:style w:type="paragraph" w:styleId="a5">
    <w:name w:val="footer"/>
    <w:basedOn w:val="a"/>
    <w:link w:val="a6"/>
    <w:uiPriority w:val="99"/>
    <w:rsid w:val="000261D6"/>
    <w:pPr>
      <w:tabs>
        <w:tab w:val="center" w:pos="4153"/>
        <w:tab w:val="right" w:pos="8306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locked/>
    <w:rsid w:val="002C1970"/>
    <w:rPr>
      <w:rFonts w:cs="Times New Roman"/>
      <w:sz w:val="20"/>
      <w:szCs w:val="20"/>
    </w:rPr>
  </w:style>
  <w:style w:type="character" w:styleId="a7">
    <w:name w:val="page number"/>
    <w:basedOn w:val="a0"/>
    <w:uiPriority w:val="99"/>
    <w:rsid w:val="000261D6"/>
    <w:rPr>
      <w:rFonts w:cs="Times New Roman"/>
    </w:rPr>
  </w:style>
  <w:style w:type="paragraph" w:styleId="a8">
    <w:name w:val="List Bullet"/>
    <w:basedOn w:val="a"/>
    <w:uiPriority w:val="99"/>
    <w:rsid w:val="000261D6"/>
    <w:pPr>
      <w:ind w:left="283" w:hanging="283"/>
    </w:pPr>
  </w:style>
  <w:style w:type="paragraph" w:styleId="a9">
    <w:name w:val="Body Text"/>
    <w:basedOn w:val="a"/>
    <w:link w:val="aa"/>
    <w:rsid w:val="000261D6"/>
    <w:pPr>
      <w:spacing w:line="216" w:lineRule="auto"/>
      <w:jc w:val="both"/>
    </w:pPr>
    <w:rPr>
      <w:rFonts w:ascii="Arial" w:hAnsi="Arial"/>
      <w:sz w:val="28"/>
    </w:rPr>
  </w:style>
  <w:style w:type="character" w:customStyle="1" w:styleId="aa">
    <w:name w:val="Основной текст Знак"/>
    <w:basedOn w:val="a0"/>
    <w:link w:val="a9"/>
    <w:semiHidden/>
    <w:locked/>
    <w:rsid w:val="002C1970"/>
    <w:rPr>
      <w:rFonts w:cs="Times New Roman"/>
      <w:sz w:val="20"/>
      <w:szCs w:val="20"/>
    </w:rPr>
  </w:style>
  <w:style w:type="paragraph" w:styleId="ab">
    <w:name w:val="Document Map"/>
    <w:basedOn w:val="a"/>
    <w:link w:val="ac"/>
    <w:uiPriority w:val="99"/>
    <w:semiHidden/>
    <w:rsid w:val="000261D6"/>
    <w:pPr>
      <w:shd w:val="clear" w:color="auto" w:fill="000080"/>
    </w:pPr>
    <w:rPr>
      <w:rFonts w:ascii="Tahoma" w:hAnsi="Tahoma"/>
    </w:rPr>
  </w:style>
  <w:style w:type="character" w:customStyle="1" w:styleId="ac">
    <w:name w:val="Схема документа Знак"/>
    <w:basedOn w:val="a0"/>
    <w:link w:val="ab"/>
    <w:uiPriority w:val="99"/>
    <w:semiHidden/>
    <w:locked/>
    <w:rsid w:val="002C1970"/>
    <w:rPr>
      <w:rFonts w:cs="Times New Roman"/>
      <w:sz w:val="2"/>
    </w:rPr>
  </w:style>
  <w:style w:type="paragraph" w:styleId="ad">
    <w:name w:val="endnote text"/>
    <w:basedOn w:val="a"/>
    <w:link w:val="ae"/>
    <w:uiPriority w:val="99"/>
    <w:semiHidden/>
    <w:rsid w:val="000261D6"/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2C1970"/>
    <w:rPr>
      <w:rFonts w:cs="Times New Roman"/>
      <w:sz w:val="20"/>
      <w:szCs w:val="20"/>
    </w:rPr>
  </w:style>
  <w:style w:type="character" w:styleId="af">
    <w:name w:val="endnote reference"/>
    <w:basedOn w:val="a0"/>
    <w:uiPriority w:val="99"/>
    <w:semiHidden/>
    <w:rsid w:val="000261D6"/>
    <w:rPr>
      <w:rFonts w:cs="Times New Roman"/>
      <w:vertAlign w:val="superscript"/>
    </w:rPr>
  </w:style>
  <w:style w:type="paragraph" w:styleId="af0">
    <w:name w:val="Body Text Indent"/>
    <w:basedOn w:val="a"/>
    <w:link w:val="af1"/>
    <w:rsid w:val="000261D6"/>
    <w:pPr>
      <w:spacing w:line="216" w:lineRule="auto"/>
      <w:ind w:firstLine="284"/>
      <w:jc w:val="both"/>
    </w:pPr>
    <w:rPr>
      <w:sz w:val="28"/>
    </w:rPr>
  </w:style>
  <w:style w:type="character" w:customStyle="1" w:styleId="af1">
    <w:name w:val="Основной текст с отступом Знак"/>
    <w:basedOn w:val="a0"/>
    <w:link w:val="af0"/>
    <w:semiHidden/>
    <w:locked/>
    <w:rsid w:val="002C1970"/>
    <w:rPr>
      <w:rFonts w:cs="Times New Roman"/>
      <w:sz w:val="20"/>
      <w:szCs w:val="20"/>
    </w:rPr>
  </w:style>
  <w:style w:type="paragraph" w:styleId="af2">
    <w:name w:val="Balloon Text"/>
    <w:basedOn w:val="a"/>
    <w:link w:val="af3"/>
    <w:uiPriority w:val="99"/>
    <w:rsid w:val="00B57448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locked/>
    <w:rsid w:val="00B57448"/>
    <w:rPr>
      <w:rFonts w:ascii="Tahoma" w:hAnsi="Tahoma" w:cs="Tahoma"/>
      <w:sz w:val="16"/>
      <w:szCs w:val="16"/>
    </w:rPr>
  </w:style>
  <w:style w:type="table" w:styleId="af4">
    <w:name w:val="Table Grid"/>
    <w:basedOn w:val="a1"/>
    <w:uiPriority w:val="39"/>
    <w:rsid w:val="00204B5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Plain Text"/>
    <w:basedOn w:val="a"/>
    <w:link w:val="af6"/>
    <w:rsid w:val="004B187B"/>
    <w:rPr>
      <w:rFonts w:ascii="Courier New" w:hAnsi="Courier New"/>
    </w:rPr>
  </w:style>
  <w:style w:type="character" w:customStyle="1" w:styleId="af6">
    <w:name w:val="Текст Знак"/>
    <w:basedOn w:val="a0"/>
    <w:link w:val="af5"/>
    <w:uiPriority w:val="99"/>
    <w:semiHidden/>
    <w:locked/>
    <w:rsid w:val="00D239E7"/>
    <w:rPr>
      <w:rFonts w:ascii="Courier New" w:hAnsi="Courier New" w:cs="Courier New"/>
      <w:sz w:val="20"/>
      <w:szCs w:val="20"/>
    </w:rPr>
  </w:style>
  <w:style w:type="paragraph" w:customStyle="1" w:styleId="c0">
    <w:name w:val="c0"/>
    <w:basedOn w:val="a"/>
    <w:uiPriority w:val="99"/>
    <w:rsid w:val="004B187B"/>
    <w:pPr>
      <w:spacing w:before="100" w:beforeAutospacing="1" w:after="100" w:afterAutospacing="1"/>
    </w:pPr>
    <w:rPr>
      <w:sz w:val="24"/>
      <w:szCs w:val="24"/>
    </w:rPr>
  </w:style>
  <w:style w:type="paragraph" w:styleId="af7">
    <w:name w:val="Normal (Web)"/>
    <w:basedOn w:val="a"/>
    <w:uiPriority w:val="99"/>
    <w:rsid w:val="00980685"/>
    <w:pPr>
      <w:spacing w:before="100" w:beforeAutospacing="1" w:after="100" w:afterAutospacing="1"/>
    </w:pPr>
    <w:rPr>
      <w:sz w:val="24"/>
      <w:szCs w:val="24"/>
    </w:rPr>
  </w:style>
  <w:style w:type="character" w:styleId="af8">
    <w:name w:val="Emphasis"/>
    <w:basedOn w:val="a0"/>
    <w:uiPriority w:val="99"/>
    <w:qFormat/>
    <w:locked/>
    <w:rsid w:val="008E2CDC"/>
    <w:rPr>
      <w:rFonts w:cs="Times New Roman"/>
      <w:i/>
      <w:iCs/>
    </w:rPr>
  </w:style>
  <w:style w:type="character" w:styleId="af9">
    <w:name w:val="Hyperlink"/>
    <w:basedOn w:val="a0"/>
    <w:uiPriority w:val="99"/>
    <w:semiHidden/>
    <w:unhideWhenUsed/>
    <w:rsid w:val="00D06356"/>
    <w:rPr>
      <w:color w:val="0000FF"/>
      <w:u w:val="single"/>
    </w:rPr>
  </w:style>
  <w:style w:type="paragraph" w:styleId="21">
    <w:name w:val="Body Text Indent 2"/>
    <w:basedOn w:val="a"/>
    <w:link w:val="22"/>
    <w:semiHidden/>
    <w:unhideWhenUsed/>
    <w:rsid w:val="0085231F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85231F"/>
    <w:rPr>
      <w:sz w:val="20"/>
      <w:szCs w:val="20"/>
    </w:rPr>
  </w:style>
  <w:style w:type="paragraph" w:styleId="31">
    <w:name w:val="Body Text Indent 3"/>
    <w:basedOn w:val="a"/>
    <w:link w:val="32"/>
    <w:semiHidden/>
    <w:rsid w:val="0085231F"/>
    <w:pPr>
      <w:ind w:firstLine="720"/>
      <w:jc w:val="both"/>
    </w:pPr>
    <w:rPr>
      <w:szCs w:val="24"/>
      <w:lang w:val="uk-UA"/>
    </w:rPr>
  </w:style>
  <w:style w:type="character" w:customStyle="1" w:styleId="32">
    <w:name w:val="Основной текст с отступом 3 Знак"/>
    <w:basedOn w:val="a0"/>
    <w:link w:val="31"/>
    <w:semiHidden/>
    <w:rsid w:val="0085231F"/>
    <w:rPr>
      <w:sz w:val="20"/>
      <w:szCs w:val="24"/>
      <w:lang w:val="uk-UA"/>
    </w:rPr>
  </w:style>
  <w:style w:type="paragraph" w:styleId="afa">
    <w:name w:val="caption"/>
    <w:basedOn w:val="a"/>
    <w:next w:val="a"/>
    <w:qFormat/>
    <w:locked/>
    <w:rsid w:val="0085231F"/>
    <w:pPr>
      <w:spacing w:before="120" w:after="120"/>
    </w:pPr>
    <w:rPr>
      <w:b/>
    </w:rPr>
  </w:style>
  <w:style w:type="paragraph" w:styleId="11">
    <w:name w:val="toc 1"/>
    <w:basedOn w:val="a"/>
    <w:next w:val="a"/>
    <w:autoRedefine/>
    <w:locked/>
    <w:rsid w:val="00E06701"/>
    <w:pPr>
      <w:jc w:val="both"/>
    </w:pPr>
    <w:rPr>
      <w:szCs w:val="24"/>
    </w:rPr>
  </w:style>
  <w:style w:type="character" w:styleId="HTML">
    <w:name w:val="HTML Code"/>
    <w:basedOn w:val="a0"/>
    <w:uiPriority w:val="99"/>
    <w:semiHidden/>
    <w:unhideWhenUsed/>
    <w:rsid w:val="00E51D1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51D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51D1F"/>
    <w:rPr>
      <w:rFonts w:ascii="Courier New" w:hAnsi="Courier New" w:cs="Courier New"/>
      <w:sz w:val="20"/>
      <w:szCs w:val="20"/>
    </w:rPr>
  </w:style>
  <w:style w:type="character" w:customStyle="1" w:styleId="hljs-meta">
    <w:name w:val="hljs-meta"/>
    <w:basedOn w:val="a0"/>
    <w:rsid w:val="00E51D1F"/>
  </w:style>
  <w:style w:type="character" w:customStyle="1" w:styleId="hljs-meta-keyword">
    <w:name w:val="hljs-meta-keyword"/>
    <w:basedOn w:val="a0"/>
    <w:rsid w:val="00E51D1F"/>
  </w:style>
  <w:style w:type="character" w:customStyle="1" w:styleId="hljs-meta-string">
    <w:name w:val="hljs-meta-string"/>
    <w:basedOn w:val="a0"/>
    <w:rsid w:val="00E51D1F"/>
  </w:style>
  <w:style w:type="character" w:customStyle="1" w:styleId="hljs-function">
    <w:name w:val="hljs-function"/>
    <w:basedOn w:val="a0"/>
    <w:rsid w:val="00E51D1F"/>
  </w:style>
  <w:style w:type="character" w:customStyle="1" w:styleId="hljs-keyword">
    <w:name w:val="hljs-keyword"/>
    <w:basedOn w:val="a0"/>
    <w:rsid w:val="00E51D1F"/>
  </w:style>
  <w:style w:type="character" w:customStyle="1" w:styleId="hljs-title">
    <w:name w:val="hljs-title"/>
    <w:basedOn w:val="a0"/>
    <w:rsid w:val="00E51D1F"/>
  </w:style>
  <w:style w:type="character" w:customStyle="1" w:styleId="hljs-params">
    <w:name w:val="hljs-params"/>
    <w:basedOn w:val="a0"/>
    <w:rsid w:val="00E51D1F"/>
  </w:style>
  <w:style w:type="character" w:customStyle="1" w:styleId="hljs-number">
    <w:name w:val="hljs-number"/>
    <w:basedOn w:val="a0"/>
    <w:rsid w:val="00E51D1F"/>
  </w:style>
  <w:style w:type="character" w:customStyle="1" w:styleId="hljs-builtin">
    <w:name w:val="hljs-built_in"/>
    <w:basedOn w:val="a0"/>
    <w:rsid w:val="00E51D1F"/>
  </w:style>
  <w:style w:type="character" w:customStyle="1" w:styleId="hljs-comment">
    <w:name w:val="hljs-comment"/>
    <w:basedOn w:val="a0"/>
    <w:rsid w:val="00E51D1F"/>
  </w:style>
  <w:style w:type="character" w:customStyle="1" w:styleId="hljs-class">
    <w:name w:val="hljs-class"/>
    <w:basedOn w:val="a0"/>
    <w:rsid w:val="00E51D1F"/>
  </w:style>
  <w:style w:type="character" w:customStyle="1" w:styleId="mw-geshi">
    <w:name w:val="mw-geshi"/>
    <w:basedOn w:val="a0"/>
    <w:rsid w:val="00BC2794"/>
  </w:style>
  <w:style w:type="character" w:customStyle="1" w:styleId="kw1">
    <w:name w:val="kw1"/>
    <w:basedOn w:val="a0"/>
    <w:rsid w:val="00BC2794"/>
  </w:style>
  <w:style w:type="character" w:customStyle="1" w:styleId="sy1">
    <w:name w:val="sy1"/>
    <w:basedOn w:val="a0"/>
    <w:rsid w:val="00BC2794"/>
  </w:style>
  <w:style w:type="character" w:customStyle="1" w:styleId="kw4">
    <w:name w:val="kw4"/>
    <w:basedOn w:val="a0"/>
    <w:rsid w:val="00BC2794"/>
  </w:style>
  <w:style w:type="character" w:customStyle="1" w:styleId="br0">
    <w:name w:val="br0"/>
    <w:basedOn w:val="a0"/>
    <w:rsid w:val="00BC2794"/>
  </w:style>
  <w:style w:type="character" w:customStyle="1" w:styleId="sy4">
    <w:name w:val="sy4"/>
    <w:basedOn w:val="a0"/>
    <w:rsid w:val="00BC2794"/>
  </w:style>
  <w:style w:type="character" w:customStyle="1" w:styleId="mw-headline">
    <w:name w:val="mw-headline"/>
    <w:basedOn w:val="a0"/>
    <w:rsid w:val="00BC2794"/>
  </w:style>
  <w:style w:type="character" w:customStyle="1" w:styleId="kw2">
    <w:name w:val="kw2"/>
    <w:basedOn w:val="a0"/>
    <w:rsid w:val="00BC2794"/>
  </w:style>
  <w:style w:type="character" w:customStyle="1" w:styleId="sy3">
    <w:name w:val="sy3"/>
    <w:basedOn w:val="a0"/>
    <w:rsid w:val="00BC2794"/>
  </w:style>
  <w:style w:type="character" w:customStyle="1" w:styleId="texhtml">
    <w:name w:val="texhtml"/>
    <w:basedOn w:val="a0"/>
    <w:rsid w:val="00BC2794"/>
  </w:style>
  <w:style w:type="character" w:customStyle="1" w:styleId="kw551">
    <w:name w:val="kw551"/>
    <w:basedOn w:val="a0"/>
    <w:rsid w:val="00BC2794"/>
  </w:style>
  <w:style w:type="character" w:customStyle="1" w:styleId="me2">
    <w:name w:val="me2"/>
    <w:basedOn w:val="a0"/>
    <w:rsid w:val="00BC2794"/>
  </w:style>
  <w:style w:type="character" w:customStyle="1" w:styleId="co2">
    <w:name w:val="co2"/>
    <w:basedOn w:val="a0"/>
    <w:rsid w:val="00BC2794"/>
  </w:style>
  <w:style w:type="character" w:customStyle="1" w:styleId="kw1061">
    <w:name w:val="kw1061"/>
    <w:basedOn w:val="a0"/>
    <w:rsid w:val="00BC2794"/>
  </w:style>
  <w:style w:type="character" w:customStyle="1" w:styleId="nu0">
    <w:name w:val="nu0"/>
    <w:basedOn w:val="a0"/>
    <w:rsid w:val="00BC2794"/>
  </w:style>
  <w:style w:type="character" w:customStyle="1" w:styleId="me1">
    <w:name w:val="me1"/>
    <w:basedOn w:val="a0"/>
    <w:rsid w:val="00BC2794"/>
  </w:style>
  <w:style w:type="character" w:customStyle="1" w:styleId="kw1272">
    <w:name w:val="kw1272"/>
    <w:basedOn w:val="a0"/>
    <w:rsid w:val="00BC2794"/>
  </w:style>
  <w:style w:type="character" w:customStyle="1" w:styleId="kw548">
    <w:name w:val="kw548"/>
    <w:basedOn w:val="a0"/>
    <w:rsid w:val="00BC2794"/>
  </w:style>
  <w:style w:type="character" w:customStyle="1" w:styleId="kw1438">
    <w:name w:val="kw1438"/>
    <w:basedOn w:val="a0"/>
    <w:rsid w:val="00BC2794"/>
  </w:style>
  <w:style w:type="character" w:customStyle="1" w:styleId="st0">
    <w:name w:val="st0"/>
    <w:basedOn w:val="a0"/>
    <w:rsid w:val="00BC2794"/>
  </w:style>
  <w:style w:type="character" w:customStyle="1" w:styleId="kw1471">
    <w:name w:val="kw1471"/>
    <w:basedOn w:val="a0"/>
    <w:rsid w:val="00BC2794"/>
  </w:style>
  <w:style w:type="character" w:customStyle="1" w:styleId="kw877">
    <w:name w:val="kw877"/>
    <w:basedOn w:val="a0"/>
    <w:rsid w:val="00BC27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7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4967">
          <w:marLeft w:val="0"/>
          <w:marRight w:val="0"/>
          <w:marTop w:val="0"/>
          <w:marBottom w:val="240"/>
          <w:divBdr>
            <w:top w:val="single" w:sz="6" w:space="12" w:color="C0C0C0"/>
            <w:left w:val="single" w:sz="6" w:space="12" w:color="C0C0C0"/>
            <w:bottom w:val="single" w:sz="6" w:space="12" w:color="C0C0C0"/>
            <w:right w:val="single" w:sz="6" w:space="12" w:color="C0C0C0"/>
          </w:divBdr>
          <w:divsChild>
            <w:div w:id="15533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3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  <w:div w:id="16250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84636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74973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0C0C0"/>
                        <w:right w:val="none" w:sz="0" w:space="0" w:color="auto"/>
                      </w:divBdr>
                    </w:div>
                    <w:div w:id="44650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4" w:color="C0C0C0"/>
                        <w:right w:val="none" w:sz="0" w:space="0" w:color="auto"/>
                      </w:divBdr>
                    </w:div>
                  </w:divsChild>
                </w:div>
                <w:div w:id="1321808738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66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0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5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/win" TargetMode="External"/><Relationship Id="rId18" Type="http://schemas.openxmlformats.org/officeDocument/2006/relationships/hyperlink" Target="https://www.youtube.com/watch?v=mxDCimFA2dw" TargetMode="External"/><Relationship Id="rId26" Type="http://schemas.openxmlformats.org/officeDocument/2006/relationships/hyperlink" Target="https://blogs.msdn.microsoft.com/benjaminperkins/2016/04/01/setting-up-and-using-github-in-visual-studio-2015/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github.com/moneymanagerex/moneymanagerex/wiki/Working-with-Git-and-TortoiseGit-in-Windows" TargetMode="External"/><Relationship Id="rId34" Type="http://schemas.openxmlformats.org/officeDocument/2006/relationships/oleObject" Target="embeddings/oleObject1.bin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" Type="http://schemas.openxmlformats.org/officeDocument/2006/relationships/hyperlink" Target="https://proglib.io/p/git-for-half-an-hou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ogin" TargetMode="External"/><Relationship Id="rId20" Type="http://schemas.openxmlformats.org/officeDocument/2006/relationships/hyperlink" Target="https://www.inboundnow.com/getting-started-tortoisegit-github/" TargetMode="External"/><Relationship Id="rId29" Type="http://schemas.openxmlformats.org/officeDocument/2006/relationships/image" Target="media/image2.png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visualsvn.com/" TargetMode="External"/><Relationship Id="rId24" Type="http://schemas.openxmlformats.org/officeDocument/2006/relationships/hyperlink" Target="https://www.youtube.com/watch?v=fNPLuJTTto0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tortoisegit.org/" TargetMode="External"/><Relationship Id="rId23" Type="http://schemas.openxmlformats.org/officeDocument/2006/relationships/hyperlink" Target="https://www.youtube.com/watch?v=mxDCimFA2dw" TargetMode="External"/><Relationship Id="rId28" Type="http://schemas.openxmlformats.org/officeDocument/2006/relationships/hyperlink" Target="https://www.youtube.com/watch?v=zNANRs0nZfU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theme" Target="theme/theme1.xml"/><Relationship Id="rId10" Type="http://schemas.openxmlformats.org/officeDocument/2006/relationships/hyperlink" Target="https://githowto.com/ru" TargetMode="External"/><Relationship Id="rId19" Type="http://schemas.openxmlformats.org/officeDocument/2006/relationships/hyperlink" Target="https://habrahabr.ru/post/125799/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book/ru/v1/%D0%92%D0%B2%D0%B5%D0%B4%D0%B5%D0%BD%D0%B8%D0%B5-%D0%9E%D1%81%D0%BD%D0%BE%D0%B2%D1%8B-Git" TargetMode="External"/><Relationship Id="rId14" Type="http://schemas.openxmlformats.org/officeDocument/2006/relationships/hyperlink" Target="https://tortoisesvn.net/downloads.html" TargetMode="External"/><Relationship Id="rId22" Type="http://schemas.openxmlformats.org/officeDocument/2006/relationships/hyperlink" Target="https://github.com/moneymanagerex/moneymanagerex/wiki/Working-with-Git-and-TortoiseGit-in-Windows" TargetMode="External"/><Relationship Id="rId27" Type="http://schemas.openxmlformats.org/officeDocument/2006/relationships/hyperlink" Target="https://visualstudio.github.com/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8" Type="http://schemas.openxmlformats.org/officeDocument/2006/relationships/hyperlink" Target="https://www.gitignore.io/" TargetMode="External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www.infragistics.com/community/blogs/dhananjay_kumar/archive/2016/07/21/step-by-step-working-with-github-repository-and-visual-studio-2015.asp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tstep.kh.ua/" TargetMode="External"/><Relationship Id="rId1" Type="http://schemas.openxmlformats.org/officeDocument/2006/relationships/hyperlink" Target="https://www.facebook.com/artik.chistyakov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oogle%20disk\&#1051;&#1080;&#1095;&#1085;&#1072;&#1103;%20&#1087;&#1072;&#1087;&#1082;&#1072;%20(&#1072;&#1076;&#1084;&#1080;&#1085;&#1080;&#1089;&#1090;&#1088;&#1072;&#1090;&#1086;&#1088;%20&#1040;&#1085;&#1072;&#1089;&#1090;&#1072;&#1089;&#1080;&#1103;)\&#1064;&#1072;&#1073;&#1083;&#1086;&#1085;%20&#1051;&#1077;&#1082;&#1094;&#1080;&#1081;%20&#1044;&#1086;&#1082;&#1091;&#1084;&#1077;&#1085;&#1090;&#1086;&#1074;%20&#1085;&#1072;%202015-2017\&#1064;&#1072;&#1073;&#1083;&#1086;&#1085;%20&#1076;&#1083;&#1103;%20&#1076;&#1086;&#1082;&#1091;&#1084;&#1077;&#1085;&#1090;&#1086;&#1074;%202018%20&#1084;&#1072;&#1081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документов 2018 май.dotx</Template>
  <TotalTime>117</TotalTime>
  <Pages>14</Pages>
  <Words>1039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 № 5</vt:lpstr>
    </vt:vector>
  </TitlesOfParts>
  <Company>Elcom Ltd</Company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 № 5</dc:title>
  <dc:creator>administrator</dc:creator>
  <cp:lastModifiedBy>Артем Колтунов</cp:lastModifiedBy>
  <cp:revision>31</cp:revision>
  <cp:lastPrinted>2019-07-06T07:29:00Z</cp:lastPrinted>
  <dcterms:created xsi:type="dcterms:W3CDTF">2019-07-06T07:23:00Z</dcterms:created>
  <dcterms:modified xsi:type="dcterms:W3CDTF">2019-08-22T08:15:00Z</dcterms:modified>
</cp:coreProperties>
</file>